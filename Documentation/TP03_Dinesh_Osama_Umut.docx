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22BDC" w14:textId="6D0ED60D" w:rsidR="00D22F97" w:rsidRDefault="355E7948" w:rsidP="00C565C3">
      <w:pPr>
        <w:jc w:val="center"/>
        <w:rPr>
          <w:rFonts w:ascii="Verdana" w:hAnsi="Verdana"/>
          <w:sz w:val="36"/>
          <w:szCs w:val="36"/>
        </w:rPr>
      </w:pPr>
      <w:r w:rsidRPr="0AA62D04">
        <w:rPr>
          <w:rFonts w:ascii="Verdana" w:hAnsi="Verdana"/>
          <w:sz w:val="36"/>
          <w:szCs w:val="36"/>
        </w:rPr>
        <w:t>Job Board</w:t>
      </w:r>
      <w:r w:rsidR="5D10DD11" w:rsidRPr="0AA62D04">
        <w:rPr>
          <w:rFonts w:ascii="Verdana" w:hAnsi="Verdana"/>
          <w:sz w:val="36"/>
          <w:szCs w:val="36"/>
        </w:rPr>
        <w:t xml:space="preserve"> Platform</w:t>
      </w:r>
    </w:p>
    <w:p w14:paraId="2699FAC7" w14:textId="74B8A022" w:rsidR="5D10DD11" w:rsidRDefault="5D10DD11" w:rsidP="0AA62D04">
      <w:pPr>
        <w:jc w:val="center"/>
        <w:rPr>
          <w:rFonts w:ascii="Verdana" w:hAnsi="Verdana"/>
          <w:sz w:val="36"/>
          <w:szCs w:val="36"/>
        </w:rPr>
      </w:pPr>
    </w:p>
    <w:p w14:paraId="5A7C6EBF" w14:textId="3F66EBBF" w:rsidR="24E204E7" w:rsidRDefault="24E204E7" w:rsidP="0AA62D04">
      <w:pPr>
        <w:pStyle w:val="Heading1"/>
        <w:shd w:val="clear" w:color="auto" w:fill="FFFFFF" w:themeFill="background1"/>
        <w:spacing w:line="480" w:lineRule="atLeast"/>
        <w:rPr>
          <w:rFonts w:ascii="Verdana" w:hAnsi="Verdana"/>
          <w:b w:val="0"/>
          <w:bCs w:val="0"/>
          <w:color w:val="252424"/>
        </w:rPr>
      </w:pPr>
      <w:r w:rsidRPr="0AA62D04">
        <w:rPr>
          <w:rFonts w:ascii="Verdana" w:hAnsi="Verdana"/>
          <w:b w:val="0"/>
          <w:bCs w:val="0"/>
          <w:color w:val="252424"/>
        </w:rPr>
        <w:t xml:space="preserve">Dinesh </w:t>
      </w:r>
      <w:proofErr w:type="spellStart"/>
      <w:r w:rsidRPr="0AA62D04">
        <w:rPr>
          <w:rFonts w:ascii="Verdana" w:hAnsi="Verdana"/>
          <w:b w:val="0"/>
          <w:bCs w:val="0"/>
          <w:color w:val="252424"/>
        </w:rPr>
        <w:t>Perni</w:t>
      </w:r>
      <w:proofErr w:type="spellEnd"/>
    </w:p>
    <w:p w14:paraId="5E3B016F" w14:textId="77777777" w:rsidR="24E204E7" w:rsidRDefault="00000000" w:rsidP="0AA62D04">
      <w:pPr>
        <w:jc w:val="center"/>
        <w:rPr>
          <w:rFonts w:ascii="Verdana" w:hAnsi="Verdana"/>
          <w:noProof/>
        </w:rPr>
      </w:pPr>
      <w:hyperlink r:id="rId10">
        <w:r w:rsidR="24E204E7" w:rsidRPr="0AA62D04">
          <w:rPr>
            <w:rStyle w:val="Hyperlink"/>
            <w:rFonts w:ascii="Verdana" w:hAnsi="Verdana"/>
            <w:noProof/>
          </w:rPr>
          <w:t>pernidinesh@cityuniversity.edu</w:t>
        </w:r>
      </w:hyperlink>
      <w:r w:rsidR="24E204E7" w:rsidRPr="0AA62D04">
        <w:rPr>
          <w:rFonts w:ascii="Verdana" w:hAnsi="Verdana"/>
          <w:noProof/>
        </w:rPr>
        <w:t xml:space="preserve"> </w:t>
      </w:r>
    </w:p>
    <w:p w14:paraId="161AB988" w14:textId="77777777" w:rsidR="0AA62D04" w:rsidRDefault="0AA62D04" w:rsidP="0AA62D04">
      <w:pPr>
        <w:jc w:val="center"/>
        <w:rPr>
          <w:rFonts w:ascii="Verdana" w:hAnsi="Verdana"/>
          <w:noProof/>
        </w:rPr>
      </w:pPr>
    </w:p>
    <w:p w14:paraId="369C955D" w14:textId="77777777" w:rsidR="24E204E7" w:rsidRDefault="24E204E7" w:rsidP="0AA62D04">
      <w:pPr>
        <w:jc w:val="center"/>
        <w:rPr>
          <w:rFonts w:ascii="Verdana" w:hAnsi="Verdana"/>
          <w:noProof/>
        </w:rPr>
      </w:pPr>
      <w:r w:rsidRPr="0AA62D04">
        <w:rPr>
          <w:rFonts w:ascii="Verdana" w:hAnsi="Verdana"/>
          <w:noProof/>
        </w:rPr>
        <w:t>Osama Khan</w:t>
      </w:r>
    </w:p>
    <w:p w14:paraId="607CB396" w14:textId="77777777" w:rsidR="24E204E7" w:rsidRDefault="00000000" w:rsidP="0AA62D04">
      <w:pPr>
        <w:jc w:val="center"/>
        <w:rPr>
          <w:rFonts w:ascii="Verdana" w:hAnsi="Verdana"/>
          <w:noProof/>
        </w:rPr>
      </w:pPr>
      <w:hyperlink r:id="rId11">
        <w:r w:rsidR="24E204E7" w:rsidRPr="0AA62D04">
          <w:rPr>
            <w:rStyle w:val="Hyperlink"/>
            <w:rFonts w:ascii="Verdana" w:hAnsi="Verdana"/>
            <w:noProof/>
          </w:rPr>
          <w:t>khanosama@cityuniversity.edu</w:t>
        </w:r>
      </w:hyperlink>
    </w:p>
    <w:p w14:paraId="03D44DAC" w14:textId="77777777" w:rsidR="0AA62D04" w:rsidRDefault="0AA62D04" w:rsidP="0AA62D04">
      <w:pPr>
        <w:jc w:val="center"/>
        <w:rPr>
          <w:rFonts w:ascii="Verdana" w:hAnsi="Verdana"/>
          <w:noProof/>
        </w:rPr>
      </w:pPr>
    </w:p>
    <w:p w14:paraId="7C1F8028" w14:textId="77777777" w:rsidR="24E204E7" w:rsidRDefault="24E204E7" w:rsidP="0AA62D04">
      <w:pPr>
        <w:jc w:val="center"/>
        <w:rPr>
          <w:rFonts w:ascii="Verdana" w:hAnsi="Verdana"/>
          <w:noProof/>
        </w:rPr>
      </w:pPr>
      <w:proofErr w:type="spellStart"/>
      <w:r w:rsidRPr="0AA62D04">
        <w:rPr>
          <w:rFonts w:ascii="Verdana" w:hAnsi="Verdana"/>
          <w:color w:val="252424"/>
        </w:rPr>
        <w:t>Umutbek</w:t>
      </w:r>
      <w:proofErr w:type="spellEnd"/>
      <w:r w:rsidRPr="0AA62D04">
        <w:rPr>
          <w:rFonts w:ascii="Verdana" w:hAnsi="Verdana"/>
          <w:color w:val="252424"/>
        </w:rPr>
        <w:t xml:space="preserve"> </w:t>
      </w:r>
      <w:proofErr w:type="spellStart"/>
      <w:r w:rsidRPr="0AA62D04">
        <w:rPr>
          <w:rFonts w:ascii="Verdana" w:hAnsi="Verdana"/>
          <w:color w:val="252424"/>
        </w:rPr>
        <w:t>Abdimanan</w:t>
      </w:r>
      <w:proofErr w:type="spellEnd"/>
      <w:r w:rsidRPr="0AA62D04">
        <w:rPr>
          <w:rFonts w:ascii="Verdana" w:hAnsi="Verdana"/>
          <w:color w:val="252424"/>
        </w:rPr>
        <w:t xml:space="preserve"> </w:t>
      </w:r>
      <w:proofErr w:type="spellStart"/>
      <w:r w:rsidRPr="0AA62D04">
        <w:rPr>
          <w:rFonts w:ascii="Verdana" w:hAnsi="Verdana"/>
          <w:color w:val="252424"/>
        </w:rPr>
        <w:t>Uulu</w:t>
      </w:r>
      <w:proofErr w:type="spellEnd"/>
    </w:p>
    <w:p w14:paraId="727ABF59" w14:textId="77777777" w:rsidR="24E204E7" w:rsidRDefault="00000000" w:rsidP="0AA62D04">
      <w:pPr>
        <w:jc w:val="center"/>
        <w:rPr>
          <w:rFonts w:ascii="Verdana" w:hAnsi="Verdana"/>
          <w:noProof/>
        </w:rPr>
      </w:pPr>
      <w:hyperlink r:id="rId12">
        <w:r w:rsidR="24E204E7" w:rsidRPr="0AA62D04">
          <w:rPr>
            <w:rStyle w:val="Hyperlink"/>
            <w:rFonts w:ascii="Verdana" w:hAnsi="Verdana"/>
            <w:noProof/>
          </w:rPr>
          <w:t>abdimananuuluumutbe@cityuniversity.edu</w:t>
        </w:r>
      </w:hyperlink>
    </w:p>
    <w:p w14:paraId="26C4C0BD" w14:textId="70CA7BB2" w:rsidR="0AA62D04" w:rsidRDefault="0AA62D04" w:rsidP="0AA62D04">
      <w:pPr>
        <w:jc w:val="center"/>
        <w:rPr>
          <w:rFonts w:ascii="Verdana" w:hAnsi="Verdana"/>
        </w:rPr>
      </w:pPr>
    </w:p>
    <w:p w14:paraId="7681D750" w14:textId="539D79AE" w:rsidR="00C8049E" w:rsidRDefault="003114DF" w:rsidP="0AA62D04">
      <w:pPr>
        <w:jc w:val="center"/>
        <w:rPr>
          <w:rFonts w:ascii="Verdana" w:hAnsi="Verdana" w:cs="Arial"/>
          <w:noProof/>
        </w:rPr>
      </w:pPr>
      <w:r w:rsidRPr="0AA62D04">
        <w:rPr>
          <w:rFonts w:ascii="Verdana" w:hAnsi="Verdana" w:cs="Arial"/>
          <w:noProof/>
        </w:rPr>
        <w:t>C</w:t>
      </w:r>
      <w:r w:rsidR="00D22F97" w:rsidRPr="0AA62D04">
        <w:rPr>
          <w:rFonts w:ascii="Verdana" w:hAnsi="Verdana" w:cs="Arial"/>
          <w:noProof/>
        </w:rPr>
        <w:t>S628 Full stack development</w:t>
      </w:r>
      <w:r w:rsidRPr="0AA62D04">
        <w:rPr>
          <w:rFonts w:ascii="Verdana" w:hAnsi="Verdana" w:cs="Arial"/>
          <w:noProof/>
        </w:rPr>
        <w:t xml:space="preserve">, </w:t>
      </w:r>
      <w:r w:rsidR="00D22F97" w:rsidRPr="0AA62D04">
        <w:rPr>
          <w:rFonts w:ascii="Verdana" w:hAnsi="Verdana" w:cs="Arial"/>
          <w:noProof/>
        </w:rPr>
        <w:t>Master of Computer Science (MSCS)</w:t>
      </w:r>
      <w:r w:rsidRPr="0AA62D04">
        <w:rPr>
          <w:rFonts w:ascii="Verdana" w:hAnsi="Verdana" w:cs="Arial"/>
          <w:noProof/>
        </w:rPr>
        <w:t xml:space="preserve">, </w:t>
      </w:r>
      <w:r w:rsidR="00D22F97" w:rsidRPr="0AA62D04">
        <w:rPr>
          <w:rFonts w:ascii="Verdana" w:hAnsi="Verdana" w:cs="Arial"/>
          <w:noProof/>
        </w:rPr>
        <w:t>City University of Seattle</w:t>
      </w:r>
    </w:p>
    <w:p w14:paraId="75D22B9E" w14:textId="34952029" w:rsidR="003E4EDE" w:rsidRDefault="003E4EDE" w:rsidP="0AA62D04">
      <w:pPr>
        <w:jc w:val="center"/>
        <w:rPr>
          <w:rFonts w:ascii="Verdana" w:hAnsi="Verdana" w:cs="Arial"/>
          <w:noProof/>
          <w:kern w:val="36"/>
          <w:sz w:val="20"/>
          <w:szCs w:val="20"/>
        </w:rPr>
      </w:pPr>
    </w:p>
    <w:p w14:paraId="231E683D" w14:textId="238CA938" w:rsidR="2F154BD8" w:rsidRDefault="2F154BD8" w:rsidP="2F154BD8">
      <w:pPr>
        <w:jc w:val="center"/>
        <w:rPr>
          <w:rFonts w:ascii="Verdana" w:hAnsi="Verdana"/>
          <w:b/>
          <w:bCs/>
          <w:sz w:val="20"/>
          <w:szCs w:val="20"/>
        </w:rPr>
      </w:pPr>
    </w:p>
    <w:p w14:paraId="30E0078C" w14:textId="0049CF06" w:rsidR="00C8049E" w:rsidRPr="00D22F97" w:rsidRDefault="000B5282" w:rsidP="622A97E4">
      <w:pPr>
        <w:jc w:val="center"/>
        <w:rPr>
          <w:b/>
          <w:bCs/>
          <w:kern w:val="36"/>
          <w:sz w:val="28"/>
          <w:szCs w:val="28"/>
        </w:rPr>
      </w:pPr>
      <w:r>
        <w:rPr>
          <w:b/>
          <w:bCs/>
          <w:kern w:val="36"/>
          <w:sz w:val="28"/>
          <w:szCs w:val="28"/>
        </w:rPr>
        <w:t>1.</w:t>
      </w:r>
      <w:r w:rsidR="7958DF81" w:rsidRPr="622A97E4">
        <w:rPr>
          <w:b/>
          <w:bCs/>
          <w:kern w:val="36"/>
          <w:sz w:val="28"/>
          <w:szCs w:val="28"/>
        </w:rPr>
        <w:t xml:space="preserve">Abstract </w:t>
      </w:r>
    </w:p>
    <w:p w14:paraId="1D8E4DB8" w14:textId="77777777" w:rsidR="00C8049E" w:rsidRPr="00D22F97" w:rsidRDefault="00C8049E" w:rsidP="00C8049E">
      <w:pPr>
        <w:jc w:val="both"/>
        <w:rPr>
          <w:rFonts w:ascii="Verdana" w:hAnsi="Verdana" w:cs="Arial"/>
          <w:sz w:val="14"/>
          <w:szCs w:val="14"/>
        </w:rPr>
      </w:pPr>
    </w:p>
    <w:p w14:paraId="395B454F" w14:textId="1E0A188A" w:rsidR="00935B2F" w:rsidRDefault="00935B2F" w:rsidP="0AA62D04">
      <w:pPr>
        <w:jc w:val="both"/>
        <w:rPr>
          <w:rFonts w:ascii="Verdana" w:eastAsia="Verdana" w:hAnsi="Verdana" w:cs="Verdana"/>
          <w:sz w:val="18"/>
          <w:szCs w:val="18"/>
        </w:rPr>
      </w:pPr>
    </w:p>
    <w:p w14:paraId="397C0148" w14:textId="11974F79" w:rsidR="00935B2F" w:rsidRPr="00C565C3" w:rsidRDefault="1A864202" w:rsidP="00C565C3">
      <w:pPr>
        <w:jc w:val="both"/>
        <w:rPr>
          <w:rFonts w:ascii="Verdana" w:hAnsi="Verdana"/>
          <w:sz w:val="18"/>
          <w:szCs w:val="18"/>
        </w:rPr>
      </w:pPr>
      <w:r w:rsidRPr="622A97E4">
        <w:t xml:space="preserve">The job market is highly competitive, especially for freshly graduated individuals who lack real-time experience but possess enthusiasm and a strong network of connections. To address this challenge and create a platform exclusively tailored to the needs of these young professionals, we propose a Job Portal project. The Job </w:t>
      </w:r>
      <w:r w:rsidR="50F0A43C" w:rsidRPr="622A97E4">
        <w:t xml:space="preserve">boarding </w:t>
      </w:r>
      <w:r w:rsidRPr="622A97E4">
        <w:t xml:space="preserve">project aims to empower human resources workers to post job opportunities specifically targeted at individuals who have graduated within the past two years. By focusing on this niche, the platform seeks to bridge the gap between employers seeking fresh talent and young graduates eager to kickstart their careers. Key features of the Job </w:t>
      </w:r>
      <w:r w:rsidR="4652380E" w:rsidRPr="622A97E4">
        <w:t xml:space="preserve">boarding </w:t>
      </w:r>
      <w:r w:rsidRPr="622A97E4">
        <w:t>include an intuitive and user-friendly interface that simplifies the job posting process for recruiters. Employers can highlight their preference for fresh graduates, ensuring that only relevant applications reach them, reducing the time and effort spent on sorting through a plethora of unrelated resumes.</w:t>
      </w:r>
      <w:r w:rsidR="7441E180" w:rsidRPr="622A97E4">
        <w:t xml:space="preserve"> </w:t>
      </w:r>
      <w:r w:rsidRPr="622A97E4">
        <w:t>For fresh graduates, the platform will offer a personalized experience, tailoring job recommendations based on their educational background, skills, and connections.</w:t>
      </w:r>
      <w:r w:rsidR="4D83443F" w:rsidRPr="622A97E4">
        <w:t xml:space="preserve"> </w:t>
      </w:r>
      <w:r w:rsidR="3EE4A151" w:rsidRPr="622A97E4">
        <w:t>In addition, users can access a dynamic dashboard with key data, view a list of people in the system, and establish their own unique job categories. With category and location-based filtering options and a pagination function for simple navigation, the frontend provides a seamless job search experience. In this paper, the Job Portal's architecture, implementation, and functionality will be described in detail, with an emphasis on how quickly posting jobs and conducting job searches might be made more efficient</w:t>
      </w:r>
      <w:r w:rsidR="7441E180" w:rsidRPr="622A97E4">
        <w:t xml:space="preserve">. </w:t>
      </w:r>
      <w:r w:rsidR="76024602" w:rsidRPr="622A97E4">
        <w:t xml:space="preserve">This project </w:t>
      </w:r>
      <w:r w:rsidR="1053B0B4" w:rsidRPr="622A97E4">
        <w:t xml:space="preserve">intends to </w:t>
      </w:r>
      <w:r w:rsidR="76024602" w:rsidRPr="622A97E4">
        <w:t>describe the creation of a </w:t>
      </w:r>
      <w:r w:rsidR="22A51F51" w:rsidRPr="622A97E4">
        <w:t>Full</w:t>
      </w:r>
      <w:r w:rsidR="76024602" w:rsidRPr="622A97E4">
        <w:t xml:space="preserve"> stack Job Portal using the MERN Stack, which </w:t>
      </w:r>
      <w:r w:rsidR="0DAFBFB6" w:rsidRPr="622A97E4">
        <w:t xml:space="preserve">will </w:t>
      </w:r>
      <w:r w:rsidR="7441E180" w:rsidRPr="622A97E4">
        <w:t>consist</w:t>
      </w:r>
      <w:r w:rsidR="76024602" w:rsidRPr="622A97E4">
        <w:t xml:space="preserve"> of React, MongoDB, Node.js, and Express.js</w:t>
      </w:r>
      <w:r w:rsidR="62AF2F36" w:rsidRPr="622A97E4">
        <w:t xml:space="preserve">. </w:t>
      </w:r>
      <w:r w:rsidR="37C175FF" w:rsidRPr="622A97E4">
        <w:t>Through these methods, we hope to deepen our programming knowledge in MERN stack.</w:t>
      </w:r>
      <w:r w:rsidR="4705DE44">
        <w:br/>
      </w:r>
    </w:p>
    <w:p w14:paraId="61C7974F" w14:textId="77777777" w:rsidR="00935B2F" w:rsidRDefault="00935B2F" w:rsidP="00C565C3">
      <w:pPr>
        <w:jc w:val="both"/>
        <w:rPr>
          <w:rFonts w:ascii="Verdana" w:hAnsi="Verdana"/>
          <w:sz w:val="14"/>
          <w:szCs w:val="14"/>
        </w:rPr>
      </w:pPr>
    </w:p>
    <w:p w14:paraId="2ACE91A9" w14:textId="77777777" w:rsidR="00C8049E" w:rsidRPr="00D22F97" w:rsidRDefault="00C8049E" w:rsidP="00C8049E">
      <w:pPr>
        <w:jc w:val="both"/>
        <w:rPr>
          <w:rFonts w:ascii="Verdana" w:hAnsi="Verdana" w:cs="Arial"/>
          <w:sz w:val="14"/>
          <w:szCs w:val="14"/>
        </w:rPr>
      </w:pPr>
    </w:p>
    <w:p w14:paraId="3852FBEF" w14:textId="66509A87" w:rsidR="00C8049E" w:rsidRPr="00D22F97" w:rsidRDefault="7958DF81" w:rsidP="622A97E4">
      <w:pPr>
        <w:jc w:val="both"/>
      </w:pPr>
      <w:r w:rsidRPr="622A97E4">
        <w:rPr>
          <w:b/>
          <w:bCs/>
        </w:rPr>
        <w:t>Keywords:</w:t>
      </w:r>
      <w:r w:rsidRPr="622A97E4">
        <w:t xml:space="preserve"> </w:t>
      </w:r>
      <w:r w:rsidR="1E383568" w:rsidRPr="622A97E4">
        <w:t>Programming, Full</w:t>
      </w:r>
      <w:r w:rsidR="659E13B5" w:rsidRPr="622A97E4">
        <w:t xml:space="preserve"> </w:t>
      </w:r>
      <w:r w:rsidR="1E383568" w:rsidRPr="622A97E4">
        <w:t xml:space="preserve">Stack development, </w:t>
      </w:r>
      <w:r w:rsidR="50101697" w:rsidRPr="622A97E4">
        <w:t>MERN Stack, React, Node.js, MongoDB</w:t>
      </w:r>
      <w:r w:rsidR="5E42F5EF" w:rsidRPr="622A97E4">
        <w:t>, Job portal</w:t>
      </w:r>
      <w:r w:rsidR="42EEC8B8" w:rsidRPr="622A97E4">
        <w:t>, Fresh graduates</w:t>
      </w:r>
    </w:p>
    <w:p w14:paraId="2F1A10B9" w14:textId="67C508FE" w:rsidR="0AA62D04" w:rsidRDefault="0AA62D04" w:rsidP="0AA62D04">
      <w:pPr>
        <w:jc w:val="both"/>
        <w:rPr>
          <w:rFonts w:ascii="Verdana" w:hAnsi="Verdana"/>
          <w:sz w:val="18"/>
          <w:szCs w:val="18"/>
        </w:rPr>
        <w:sectPr w:rsidR="0AA62D04" w:rsidSect="00B45C66">
          <w:footerReference w:type="default" r:id="rId13"/>
          <w:pgSz w:w="12240" w:h="15840" w:code="1"/>
          <w:pgMar w:top="1440" w:right="1440" w:bottom="1440" w:left="1440" w:header="576" w:footer="576" w:gutter="0"/>
          <w:cols w:space="720"/>
          <w:docGrid w:linePitch="360"/>
        </w:sectPr>
      </w:pPr>
    </w:p>
    <w:p w14:paraId="606F6E9F" w14:textId="77777777" w:rsidR="003F21D1" w:rsidRPr="00D22F97" w:rsidRDefault="003F21D1" w:rsidP="003114DF">
      <w:pPr>
        <w:rPr>
          <w:rFonts w:ascii="Verdana" w:hAnsi="Verdana"/>
          <w:sz w:val="14"/>
          <w:szCs w:val="14"/>
        </w:rPr>
      </w:pPr>
    </w:p>
    <w:p w14:paraId="46420BDA" w14:textId="50AB72E3" w:rsidR="2F154BD8" w:rsidRDefault="2F154BD8" w:rsidP="2F154BD8">
      <w:pPr>
        <w:jc w:val="center"/>
        <w:rPr>
          <w:rFonts w:ascii="Verdana" w:hAnsi="Verdana"/>
          <w:b/>
          <w:bCs/>
          <w:sz w:val="14"/>
          <w:szCs w:val="14"/>
        </w:rPr>
      </w:pPr>
    </w:p>
    <w:p w14:paraId="1D2DFD2A" w14:textId="2F279AE2" w:rsidR="2F154BD8" w:rsidRDefault="2F154BD8" w:rsidP="2F154BD8">
      <w:pPr>
        <w:jc w:val="center"/>
        <w:rPr>
          <w:rFonts w:ascii="Verdana" w:hAnsi="Verdana"/>
          <w:b/>
          <w:bCs/>
          <w:sz w:val="14"/>
          <w:szCs w:val="14"/>
        </w:rPr>
      </w:pPr>
    </w:p>
    <w:p w14:paraId="60B76CFF" w14:textId="1C623CE8" w:rsidR="00C565C3" w:rsidRDefault="000B5282" w:rsidP="622A97E4">
      <w:pPr>
        <w:jc w:val="center"/>
        <w:rPr>
          <w:b/>
          <w:bCs/>
        </w:rPr>
      </w:pPr>
      <w:r>
        <w:rPr>
          <w:b/>
          <w:bCs/>
          <w:sz w:val="28"/>
          <w:szCs w:val="28"/>
        </w:rPr>
        <w:t>2.</w:t>
      </w:r>
      <w:r w:rsidR="7441E180" w:rsidRPr="622A97E4">
        <w:rPr>
          <w:b/>
          <w:bCs/>
          <w:sz w:val="28"/>
          <w:szCs w:val="28"/>
        </w:rPr>
        <w:t>Introduction</w:t>
      </w:r>
    </w:p>
    <w:p w14:paraId="07FF0CE2" w14:textId="77777777" w:rsidR="00C565C3" w:rsidRDefault="00C565C3" w:rsidP="00C565C3">
      <w:pPr>
        <w:jc w:val="center"/>
        <w:rPr>
          <w:rFonts w:ascii="Verdana" w:hAnsi="Verdana"/>
          <w:b/>
          <w:bCs/>
          <w:sz w:val="22"/>
          <w:szCs w:val="22"/>
        </w:rPr>
      </w:pPr>
    </w:p>
    <w:p w14:paraId="4222E626" w14:textId="32279D07" w:rsidR="00C565C3" w:rsidRDefault="7441E180" w:rsidP="622A97E4">
      <w:pPr>
        <w:jc w:val="both"/>
      </w:pPr>
      <w:r w:rsidRPr="622A97E4">
        <w:t xml:space="preserve">This project addresses an issue faced by millions of students around the globe by </w:t>
      </w:r>
      <w:r w:rsidRPr="622A97E4">
        <w:lastRenderedPageBreak/>
        <w:t xml:space="preserve">providing a simple solution that reduces the number of variables that are taken into consideration when designing and building a career portal. The project targets the unnecessary hurdles faced by fresh graduates where a fresh graduate gets mingled up in the vast pool applicants in a typical career portal website like </w:t>
      </w:r>
      <w:proofErr w:type="spellStart"/>
      <w:r w:rsidRPr="622A97E4">
        <w:t>Linkd</w:t>
      </w:r>
      <w:r w:rsidR="7917B9E0" w:rsidRPr="622A97E4">
        <w:t>i</w:t>
      </w:r>
      <w:r w:rsidRPr="622A97E4">
        <w:t>n</w:t>
      </w:r>
      <w:proofErr w:type="spellEnd"/>
      <w:r w:rsidRPr="622A97E4">
        <w:t xml:space="preserve"> and Indeed and other alike our intention is to provide a platform where fresh graduates get equal opportunity with themselves and not with people who have experience and or are overqualified for that position that is set for a fresh graduate. Throughout the building phase of this </w:t>
      </w:r>
      <w:proofErr w:type="gramStart"/>
      <w:r w:rsidRPr="622A97E4">
        <w:t>project</w:t>
      </w:r>
      <w:proofErr w:type="gramEnd"/>
      <w:r w:rsidRPr="622A97E4">
        <w:t xml:space="preserve"> we hope to practice what we are taught in class and put in use the our learning and possibly create a practical solution to address the problem that we are aiming to solve. </w:t>
      </w:r>
    </w:p>
    <w:p w14:paraId="498C3E29" w14:textId="77777777" w:rsidR="00C565C3" w:rsidRDefault="00C565C3" w:rsidP="00C565C3">
      <w:pPr>
        <w:jc w:val="both"/>
        <w:rPr>
          <w:rFonts w:ascii="Verdana" w:hAnsi="Verdana"/>
          <w:sz w:val="18"/>
          <w:szCs w:val="18"/>
        </w:rPr>
      </w:pPr>
    </w:p>
    <w:p w14:paraId="4F5DBE2E" w14:textId="1B960E9B" w:rsidR="00C565C3" w:rsidRDefault="000B5282" w:rsidP="622A97E4">
      <w:pPr>
        <w:jc w:val="center"/>
        <w:rPr>
          <w:b/>
          <w:bCs/>
        </w:rPr>
      </w:pPr>
      <w:r>
        <w:rPr>
          <w:b/>
          <w:bCs/>
          <w:sz w:val="28"/>
          <w:szCs w:val="28"/>
        </w:rPr>
        <w:t>3.</w:t>
      </w:r>
      <w:r w:rsidR="7441E180" w:rsidRPr="622A97E4">
        <w:rPr>
          <w:b/>
          <w:bCs/>
          <w:sz w:val="28"/>
          <w:szCs w:val="28"/>
        </w:rPr>
        <w:t>Background</w:t>
      </w:r>
    </w:p>
    <w:p w14:paraId="0A284592" w14:textId="77777777" w:rsidR="00C565C3" w:rsidRDefault="00C565C3" w:rsidP="00C565C3">
      <w:pPr>
        <w:jc w:val="center"/>
        <w:rPr>
          <w:rFonts w:ascii="Verdana" w:hAnsi="Verdana"/>
          <w:b/>
          <w:bCs/>
          <w:sz w:val="22"/>
          <w:szCs w:val="22"/>
        </w:rPr>
      </w:pPr>
    </w:p>
    <w:p w14:paraId="47A7D117" w14:textId="005F3F28" w:rsidR="00C565C3" w:rsidRDefault="7441E180" w:rsidP="622A97E4">
      <w:pPr>
        <w:jc w:val="both"/>
      </w:pPr>
      <w:r w:rsidRPr="23DA86AD">
        <w:t xml:space="preserve">The group is at a point in their studies where they must start applying for jobs and are looking everywhere to get their hands on an opportunity that could land them a suitable job. Not to go very far in the past but the idea for this project </w:t>
      </w:r>
      <w:r w:rsidR="6855C4AC" w:rsidRPr="23DA86AD">
        <w:t>was aroused by</w:t>
      </w:r>
      <w:r w:rsidRPr="23DA86AD">
        <w:t xml:space="preserve"> taking </w:t>
      </w:r>
      <w:r w:rsidR="1FE1FA8C" w:rsidRPr="23DA86AD">
        <w:t>the most</w:t>
      </w:r>
      <w:r w:rsidRPr="23DA86AD">
        <w:t xml:space="preserve"> recent circumstances </w:t>
      </w:r>
      <w:r w:rsidR="61798E24" w:rsidRPr="23DA86AD">
        <w:t>into</w:t>
      </w:r>
      <w:r w:rsidRPr="23DA86AD">
        <w:t xml:space="preserve"> consideration that a typical fresh graduate would face. All of us at one point in our lives face </w:t>
      </w:r>
      <w:r w:rsidR="13041AB6" w:rsidRPr="23DA86AD">
        <w:t>issues</w:t>
      </w:r>
      <w:r w:rsidRPr="23DA86AD">
        <w:t xml:space="preserve"> like this and in today’s competitive market standing out from people with years of experience is not possible unless you compete </w:t>
      </w:r>
      <w:r w:rsidR="29CA0820" w:rsidRPr="23DA86AD">
        <w:t>at</w:t>
      </w:r>
      <w:r w:rsidRPr="23DA86AD">
        <w:t xml:space="preserve"> your own level. There are people switching careers and in doing so they have the managerial experiences of decades, but they present themselves as fresh graduates when they change their field of study which should not be the case, having experienced situations like these the group thought putting the idea into action.</w:t>
      </w:r>
    </w:p>
    <w:p w14:paraId="4EB4B46E" w14:textId="77777777" w:rsidR="00C565C3" w:rsidRDefault="00C565C3" w:rsidP="00C565C3">
      <w:pPr>
        <w:jc w:val="both"/>
        <w:rPr>
          <w:rFonts w:ascii="Verdana" w:hAnsi="Verdana"/>
          <w:sz w:val="18"/>
          <w:szCs w:val="18"/>
        </w:rPr>
      </w:pPr>
    </w:p>
    <w:p w14:paraId="51D78C64" w14:textId="77777777" w:rsidR="00C565C3" w:rsidRDefault="00C565C3" w:rsidP="00C565C3">
      <w:pPr>
        <w:jc w:val="both"/>
        <w:rPr>
          <w:rFonts w:ascii="Verdana" w:hAnsi="Verdana"/>
          <w:sz w:val="18"/>
          <w:szCs w:val="18"/>
        </w:rPr>
      </w:pPr>
    </w:p>
    <w:p w14:paraId="50CF689E" w14:textId="32D461EE" w:rsidR="00C565C3" w:rsidRDefault="000B5282" w:rsidP="622A97E4">
      <w:pPr>
        <w:jc w:val="center"/>
        <w:rPr>
          <w:b/>
          <w:bCs/>
          <w:sz w:val="28"/>
          <w:szCs w:val="28"/>
        </w:rPr>
      </w:pPr>
      <w:r>
        <w:rPr>
          <w:b/>
          <w:bCs/>
          <w:sz w:val="28"/>
          <w:szCs w:val="28"/>
        </w:rPr>
        <w:t>4.</w:t>
      </w:r>
      <w:r w:rsidR="7441E180" w:rsidRPr="622A97E4">
        <w:rPr>
          <w:b/>
          <w:bCs/>
          <w:sz w:val="28"/>
          <w:szCs w:val="28"/>
        </w:rPr>
        <w:t>Methodology</w:t>
      </w:r>
    </w:p>
    <w:p w14:paraId="79722667" w14:textId="315BD2C3" w:rsidR="622A97E4" w:rsidRDefault="622A97E4" w:rsidP="622A97E4">
      <w:pPr>
        <w:jc w:val="both"/>
      </w:pPr>
    </w:p>
    <w:p w14:paraId="7C0318CC" w14:textId="7DD67AA8" w:rsidR="00C565C3" w:rsidRDefault="7441E180" w:rsidP="622A97E4">
      <w:pPr>
        <w:rPr>
          <w:b/>
          <w:bCs/>
          <w:sz w:val="28"/>
          <w:szCs w:val="28"/>
        </w:rPr>
      </w:pPr>
      <w:r w:rsidRPr="622A97E4">
        <w:rPr>
          <w:b/>
          <w:bCs/>
          <w:sz w:val="28"/>
          <w:szCs w:val="28"/>
        </w:rPr>
        <w:t>Frontend</w:t>
      </w:r>
    </w:p>
    <w:p w14:paraId="738ACB96" w14:textId="352D37F1" w:rsidR="00C565C3" w:rsidRDefault="00C565C3" w:rsidP="622A97E4">
      <w:pPr>
        <w:jc w:val="both"/>
        <w:rPr>
          <w:rFonts w:ascii="Verdana" w:hAnsi="Verdana"/>
          <w:sz w:val="18"/>
          <w:szCs w:val="18"/>
        </w:rPr>
      </w:pPr>
    </w:p>
    <w:p w14:paraId="487378FF" w14:textId="76BC2E23" w:rsidR="00C565C3" w:rsidRDefault="26EC6BD7" w:rsidP="622A97E4">
      <w:pPr>
        <w:jc w:val="both"/>
      </w:pPr>
      <w:r w:rsidRPr="622A97E4">
        <w:t>Frontend refers to the part of a software application or website that interacts directly with the user. It is the user interface (UI) and the experience that comes with it (User Experience, UX). In web development, the frontend usually consists of everything the user experiences directly: text, images, buttons, layouts, animations, and any interactions. It contrasts with the backend, which refers to the server-side components of an application or website.</w:t>
      </w:r>
    </w:p>
    <w:p w14:paraId="5F4AC277" w14:textId="78538C40" w:rsidR="00C565C3" w:rsidRDefault="00C565C3" w:rsidP="622A97E4">
      <w:pPr>
        <w:jc w:val="both"/>
      </w:pPr>
    </w:p>
    <w:p w14:paraId="6E2D99B1" w14:textId="14D875C3" w:rsidR="00C565C3" w:rsidRDefault="3565D05E" w:rsidP="622A97E4">
      <w:pPr>
        <w:jc w:val="both"/>
      </w:pPr>
      <w:r w:rsidRPr="622A97E4">
        <w:t>When creating a web application, it is recommended to logically separate the codes into directorie</w:t>
      </w:r>
      <w:r w:rsidR="38227B4F" w:rsidRPr="622A97E4">
        <w:t>s.</w:t>
      </w:r>
      <w:r w:rsidR="78CCB3AE" w:rsidRPr="622A97E4">
        <w:t xml:space="preserve"> Firstly, let’s talk about Structure of Frontend</w:t>
      </w:r>
    </w:p>
    <w:p w14:paraId="7A66F1CB" w14:textId="0F3C51AE" w:rsidR="00C565C3" w:rsidRDefault="00C565C3" w:rsidP="622A97E4">
      <w:pPr>
        <w:jc w:val="both"/>
      </w:pPr>
    </w:p>
    <w:p w14:paraId="02A7B7D4" w14:textId="2E1D3E44" w:rsidR="5B153DB3" w:rsidRDefault="5B153DB3" w:rsidP="622A97E4">
      <w:pPr>
        <w:jc w:val="both"/>
      </w:pPr>
      <w:r>
        <w:rPr>
          <w:noProof/>
        </w:rPr>
        <w:drawing>
          <wp:inline distT="0" distB="0" distL="0" distR="0" wp14:anchorId="4613875F" wp14:editId="0028888D">
            <wp:extent cx="2905570" cy="1095375"/>
            <wp:effectExtent l="0" t="0" r="3175" b="0"/>
            <wp:docPr id="2024267553" name="Picture 202426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33529" cy="1105915"/>
                    </a:xfrm>
                    <a:prstGeom prst="rect">
                      <a:avLst/>
                    </a:prstGeom>
                  </pic:spPr>
                </pic:pic>
              </a:graphicData>
            </a:graphic>
          </wp:inline>
        </w:drawing>
      </w:r>
    </w:p>
    <w:p w14:paraId="6443201F" w14:textId="490198E8" w:rsidR="622A97E4" w:rsidRDefault="622A97E4" w:rsidP="622A97E4">
      <w:pPr>
        <w:jc w:val="both"/>
      </w:pPr>
    </w:p>
    <w:p w14:paraId="6DDDD836" w14:textId="5910A75C" w:rsidR="622A97E4" w:rsidRDefault="622A97E4" w:rsidP="622A97E4">
      <w:pPr>
        <w:jc w:val="both"/>
        <w:rPr>
          <w:rFonts w:ascii="Verdana" w:hAnsi="Verdana"/>
          <w:b/>
          <w:bCs/>
          <w:sz w:val="18"/>
          <w:szCs w:val="18"/>
        </w:rPr>
      </w:pPr>
    </w:p>
    <w:p w14:paraId="4D74E334" w14:textId="749ED09A" w:rsidR="5B153DB3" w:rsidRDefault="5B153DB3" w:rsidP="622A97E4">
      <w:pPr>
        <w:jc w:val="both"/>
      </w:pPr>
      <w:r w:rsidRPr="622A97E4">
        <w:rPr>
          <w:b/>
          <w:bCs/>
        </w:rPr>
        <w:t xml:space="preserve">public </w:t>
      </w:r>
      <w:r w:rsidRPr="622A97E4">
        <w:t>- the index.html file and general information about the project.</w:t>
      </w:r>
    </w:p>
    <w:p w14:paraId="35150420" w14:textId="678CAA92" w:rsidR="00C565C3" w:rsidRDefault="00C565C3" w:rsidP="622A97E4">
      <w:pPr>
        <w:jc w:val="both"/>
      </w:pPr>
    </w:p>
    <w:p w14:paraId="2ABADB15" w14:textId="06AEB664" w:rsidR="00C565C3" w:rsidRDefault="5B153DB3" w:rsidP="622A97E4">
      <w:pPr>
        <w:jc w:val="both"/>
      </w:pPr>
      <w:proofErr w:type="spellStart"/>
      <w:r w:rsidRPr="622A97E4">
        <w:rPr>
          <w:b/>
          <w:bCs/>
        </w:rPr>
        <w:t>package.json</w:t>
      </w:r>
      <w:proofErr w:type="spellEnd"/>
      <w:r w:rsidRPr="622A97E4">
        <w:rPr>
          <w:b/>
          <w:bCs/>
        </w:rPr>
        <w:t xml:space="preserve"> </w:t>
      </w:r>
      <w:r w:rsidRPr="622A97E4">
        <w:t>file contains information about the external libraries included in the project.</w:t>
      </w:r>
    </w:p>
    <w:p w14:paraId="4D0F1D54" w14:textId="136A43E6" w:rsidR="00C565C3" w:rsidRDefault="00C565C3" w:rsidP="622A97E4">
      <w:pPr>
        <w:jc w:val="both"/>
      </w:pPr>
    </w:p>
    <w:p w14:paraId="1E8C9455" w14:textId="171672EA" w:rsidR="00C565C3" w:rsidRDefault="00C565C3" w:rsidP="622A97E4">
      <w:pPr>
        <w:jc w:val="both"/>
      </w:pPr>
    </w:p>
    <w:p w14:paraId="37D49D7A" w14:textId="68609FD0" w:rsidR="00C565C3" w:rsidRDefault="5B153DB3" w:rsidP="622A97E4">
      <w:pPr>
        <w:jc w:val="both"/>
      </w:pPr>
      <w:proofErr w:type="spellStart"/>
      <w:r w:rsidRPr="622A97E4">
        <w:rPr>
          <w:b/>
          <w:bCs/>
        </w:rPr>
        <w:t>src</w:t>
      </w:r>
      <w:proofErr w:type="spellEnd"/>
      <w:r w:rsidRPr="622A97E4">
        <w:rPr>
          <w:b/>
          <w:bCs/>
        </w:rPr>
        <w:t xml:space="preserve"> </w:t>
      </w:r>
      <w:r w:rsidRPr="622A97E4">
        <w:t>- writes executable code and saves media files (shown below)</w:t>
      </w:r>
    </w:p>
    <w:p w14:paraId="4986737C" w14:textId="3DFE8692" w:rsidR="00C565C3" w:rsidRDefault="00C565C3" w:rsidP="622A97E4">
      <w:pPr>
        <w:jc w:val="both"/>
        <w:rPr>
          <w:rFonts w:ascii="Verdana" w:eastAsia="Verdana" w:hAnsi="Verdana" w:cs="Verdana"/>
          <w:sz w:val="18"/>
          <w:szCs w:val="18"/>
        </w:rPr>
      </w:pPr>
    </w:p>
    <w:p w14:paraId="17306357" w14:textId="3CA28911" w:rsidR="00C565C3" w:rsidRDefault="00C565C3" w:rsidP="622A97E4">
      <w:pPr>
        <w:jc w:val="both"/>
        <w:rPr>
          <w:rFonts w:ascii="Verdana" w:eastAsia="Verdana" w:hAnsi="Verdana" w:cs="Verdana"/>
          <w:sz w:val="18"/>
          <w:szCs w:val="18"/>
        </w:rPr>
      </w:pPr>
    </w:p>
    <w:p w14:paraId="68F7A7CA" w14:textId="1AF09A45" w:rsidR="00C565C3" w:rsidRDefault="00C565C3" w:rsidP="622A97E4">
      <w:pPr>
        <w:jc w:val="both"/>
        <w:rPr>
          <w:rFonts w:ascii="Verdana" w:eastAsia="Verdana" w:hAnsi="Verdana" w:cs="Verdana"/>
          <w:sz w:val="18"/>
          <w:szCs w:val="18"/>
        </w:rPr>
      </w:pPr>
    </w:p>
    <w:p w14:paraId="11FE2C4C" w14:textId="2C8DBD63" w:rsidR="00C565C3" w:rsidRDefault="52CD9860" w:rsidP="622A97E4">
      <w:pPr>
        <w:jc w:val="both"/>
        <w:rPr>
          <w:rFonts w:ascii="Verdana" w:eastAsia="Verdana" w:hAnsi="Verdana" w:cs="Verdana"/>
          <w:sz w:val="18"/>
          <w:szCs w:val="18"/>
        </w:rPr>
      </w:pPr>
      <w:r>
        <w:rPr>
          <w:noProof/>
        </w:rPr>
        <w:lastRenderedPageBreak/>
        <w:drawing>
          <wp:inline distT="0" distB="0" distL="0" distR="0" wp14:anchorId="53D8BCD6" wp14:editId="11387B11">
            <wp:extent cx="2971800" cy="2284571"/>
            <wp:effectExtent l="0" t="0" r="0" b="0"/>
            <wp:docPr id="1461166235" name="Picture 146116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2284571"/>
                    </a:xfrm>
                    <a:prstGeom prst="rect">
                      <a:avLst/>
                    </a:prstGeom>
                  </pic:spPr>
                </pic:pic>
              </a:graphicData>
            </a:graphic>
          </wp:inline>
        </w:drawing>
      </w:r>
    </w:p>
    <w:p w14:paraId="1149B402" w14:textId="4F4187BF" w:rsidR="00C565C3" w:rsidRDefault="00C565C3" w:rsidP="622A97E4">
      <w:pPr>
        <w:jc w:val="both"/>
        <w:rPr>
          <w:rFonts w:ascii="Verdana" w:eastAsia="Verdana" w:hAnsi="Verdana" w:cs="Verdana"/>
          <w:sz w:val="18"/>
          <w:szCs w:val="18"/>
        </w:rPr>
      </w:pPr>
    </w:p>
    <w:p w14:paraId="62901AA9" w14:textId="394AC128" w:rsidR="00C565C3" w:rsidRDefault="52CD9860" w:rsidP="622A97E4">
      <w:pPr>
        <w:jc w:val="both"/>
      </w:pPr>
      <w:r w:rsidRPr="622A97E4">
        <w:rPr>
          <w:b/>
          <w:bCs/>
        </w:rPr>
        <w:t xml:space="preserve">components </w:t>
      </w:r>
      <w:r w:rsidRPr="622A97E4">
        <w:t>- records components (folders and keys) that have been used more than once.</w:t>
      </w:r>
    </w:p>
    <w:p w14:paraId="0B7D8C63" w14:textId="731A2184" w:rsidR="00C565C3" w:rsidRDefault="00C565C3" w:rsidP="622A97E4">
      <w:pPr>
        <w:jc w:val="both"/>
      </w:pPr>
    </w:p>
    <w:p w14:paraId="5203A7EC" w14:textId="62C33609" w:rsidR="00C565C3" w:rsidRDefault="52CD9860" w:rsidP="622A97E4">
      <w:pPr>
        <w:jc w:val="both"/>
      </w:pPr>
      <w:r w:rsidRPr="622A97E4">
        <w:rPr>
          <w:b/>
          <w:bCs/>
        </w:rPr>
        <w:t xml:space="preserve">Images </w:t>
      </w:r>
      <w:r w:rsidRPr="622A97E4">
        <w:t xml:space="preserve">– used </w:t>
      </w:r>
      <w:proofErr w:type="gramStart"/>
      <w:r w:rsidRPr="622A97E4">
        <w:t>images</w:t>
      </w:r>
      <w:proofErr w:type="gramEnd"/>
    </w:p>
    <w:p w14:paraId="6D02DDCA" w14:textId="187FDDE9" w:rsidR="00C565C3" w:rsidRDefault="00C565C3" w:rsidP="622A97E4">
      <w:pPr>
        <w:jc w:val="both"/>
      </w:pPr>
    </w:p>
    <w:p w14:paraId="223136A6" w14:textId="40DBE63A" w:rsidR="00C565C3" w:rsidRDefault="52CD9860" w:rsidP="622A97E4">
      <w:pPr>
        <w:jc w:val="both"/>
      </w:pPr>
      <w:r w:rsidRPr="622A97E4">
        <w:rPr>
          <w:b/>
          <w:bCs/>
        </w:rPr>
        <w:t xml:space="preserve">pages </w:t>
      </w:r>
      <w:r w:rsidRPr="622A97E4">
        <w:t>- contains pages. Uses components and containers inside.</w:t>
      </w:r>
    </w:p>
    <w:p w14:paraId="0B07B4CC" w14:textId="56235536" w:rsidR="00C565C3" w:rsidRDefault="00C565C3" w:rsidP="622A97E4">
      <w:pPr>
        <w:jc w:val="both"/>
      </w:pPr>
    </w:p>
    <w:p w14:paraId="2DA11848" w14:textId="1CF68B2C" w:rsidR="00C565C3" w:rsidRDefault="52CD9860" w:rsidP="622A97E4">
      <w:pPr>
        <w:jc w:val="both"/>
      </w:pPr>
      <w:r w:rsidRPr="622A97E4">
        <w:rPr>
          <w:b/>
          <w:bCs/>
        </w:rPr>
        <w:t xml:space="preserve">redux </w:t>
      </w:r>
      <w:r w:rsidRPr="622A97E4">
        <w:t xml:space="preserve">- Writes the logic for saving, modifying, </w:t>
      </w:r>
      <w:proofErr w:type="gramStart"/>
      <w:r w:rsidRPr="622A97E4">
        <w:t>disabling</w:t>
      </w:r>
      <w:proofErr w:type="gramEnd"/>
      <w:r w:rsidRPr="622A97E4">
        <w:t xml:space="preserve"> and accessing a web application.</w:t>
      </w:r>
    </w:p>
    <w:p w14:paraId="5BF46BA1" w14:textId="3E73105F" w:rsidR="00C565C3" w:rsidRDefault="00C565C3" w:rsidP="622A97E4">
      <w:pPr>
        <w:jc w:val="both"/>
      </w:pPr>
    </w:p>
    <w:p w14:paraId="70178119" w14:textId="29EAC366" w:rsidR="00C565C3" w:rsidRDefault="52CD9860" w:rsidP="622A97E4">
      <w:pPr>
        <w:jc w:val="both"/>
      </w:pPr>
      <w:r w:rsidRPr="622A97E4">
        <w:rPr>
          <w:b/>
          <w:bCs/>
        </w:rPr>
        <w:t>index.js</w:t>
      </w:r>
      <w:r w:rsidRPr="622A97E4">
        <w:t xml:space="preserve"> file describes the integration of the </w:t>
      </w:r>
      <w:proofErr w:type="spellStart"/>
      <w:r w:rsidRPr="622A97E4">
        <w:t>responsex</w:t>
      </w:r>
      <w:proofErr w:type="spellEnd"/>
      <w:r w:rsidRPr="622A97E4">
        <w:t xml:space="preserve"> and the react library.</w:t>
      </w:r>
    </w:p>
    <w:p w14:paraId="46E892A0" w14:textId="4F702279" w:rsidR="00C565C3" w:rsidRDefault="00C565C3" w:rsidP="622A97E4">
      <w:pPr>
        <w:jc w:val="both"/>
        <w:rPr>
          <w:rFonts w:ascii="Verdana" w:eastAsia="Verdana" w:hAnsi="Verdana" w:cs="Verdana"/>
          <w:sz w:val="18"/>
          <w:szCs w:val="18"/>
        </w:rPr>
      </w:pPr>
    </w:p>
    <w:p w14:paraId="77116EA8" w14:textId="259422F4" w:rsidR="00C565C3" w:rsidRDefault="00C565C3" w:rsidP="622A97E4">
      <w:pPr>
        <w:jc w:val="both"/>
        <w:rPr>
          <w:rFonts w:ascii="Verdana" w:eastAsia="Verdana" w:hAnsi="Verdana" w:cs="Verdana"/>
          <w:sz w:val="18"/>
          <w:szCs w:val="18"/>
        </w:rPr>
      </w:pPr>
    </w:p>
    <w:p w14:paraId="6354585C" w14:textId="407FD1BC" w:rsidR="00C565C3" w:rsidRDefault="000B5282" w:rsidP="622A97E4">
      <w:pPr>
        <w:jc w:val="both"/>
        <w:rPr>
          <w:b/>
          <w:bCs/>
          <w:sz w:val="28"/>
          <w:szCs w:val="28"/>
        </w:rPr>
      </w:pPr>
      <w:r>
        <w:rPr>
          <w:b/>
          <w:bCs/>
          <w:sz w:val="28"/>
          <w:szCs w:val="28"/>
        </w:rPr>
        <w:t>5.</w:t>
      </w:r>
      <w:r w:rsidR="32099B97" w:rsidRPr="622A97E4">
        <w:rPr>
          <w:b/>
          <w:bCs/>
          <w:sz w:val="28"/>
          <w:szCs w:val="28"/>
        </w:rPr>
        <w:t>Used software and tools</w:t>
      </w:r>
    </w:p>
    <w:p w14:paraId="0AB6418B" w14:textId="61DAA629" w:rsidR="00C565C3" w:rsidRDefault="00C565C3" w:rsidP="622A97E4">
      <w:pPr>
        <w:jc w:val="both"/>
        <w:rPr>
          <w:rFonts w:ascii="Verdana" w:hAnsi="Verdana"/>
          <w:sz w:val="18"/>
          <w:szCs w:val="18"/>
        </w:rPr>
      </w:pPr>
    </w:p>
    <w:p w14:paraId="1392F595" w14:textId="0F2F03D5" w:rsidR="00C565C3" w:rsidRDefault="32099B97" w:rsidP="622A97E4">
      <w:pPr>
        <w:jc w:val="both"/>
        <w:rPr>
          <w:b/>
          <w:bCs/>
        </w:rPr>
      </w:pPr>
      <w:r w:rsidRPr="622A97E4">
        <w:rPr>
          <w:b/>
          <w:bCs/>
        </w:rPr>
        <w:t>Reac</w:t>
      </w:r>
      <w:r w:rsidR="7A513438" w:rsidRPr="622A97E4">
        <w:rPr>
          <w:b/>
          <w:bCs/>
        </w:rPr>
        <w:t>t.js</w:t>
      </w:r>
    </w:p>
    <w:p w14:paraId="30243046" w14:textId="2A239799" w:rsidR="00C565C3" w:rsidRDefault="00C565C3" w:rsidP="622A97E4">
      <w:pPr>
        <w:jc w:val="both"/>
        <w:rPr>
          <w:rFonts w:ascii="Verdana" w:eastAsia="Verdana" w:hAnsi="Verdana" w:cs="Verdana"/>
          <w:b/>
          <w:bCs/>
          <w:sz w:val="18"/>
          <w:szCs w:val="18"/>
        </w:rPr>
      </w:pPr>
    </w:p>
    <w:p w14:paraId="3B51F0AF" w14:textId="13BAAB31" w:rsidR="00C565C3" w:rsidRDefault="7A513438" w:rsidP="622A97E4">
      <w:pPr>
        <w:jc w:val="both"/>
      </w:pPr>
      <w:r w:rsidRPr="622A97E4">
        <w:t>React is an open-source JavaScript library developed by Facebook, primarily used for building user interfaces in single-page applications. It allows developers to create reusable UI components and manage the state of an application efficiently. React operates on a virtual DOM, enabling fast updates and rendering by minimizing direct manipulation of the actual DOM. Its component-based architecture and robust ecosystem have made it one of the most popular frontend frameworks in the web development community.</w:t>
      </w:r>
    </w:p>
    <w:p w14:paraId="18BA2044" w14:textId="0B7105EE" w:rsidR="00C565C3" w:rsidRDefault="00C565C3" w:rsidP="622A97E4">
      <w:pPr>
        <w:jc w:val="both"/>
        <w:rPr>
          <w:rFonts w:ascii="Verdana" w:eastAsia="Verdana" w:hAnsi="Verdana" w:cs="Verdana"/>
          <w:b/>
          <w:bCs/>
          <w:sz w:val="18"/>
          <w:szCs w:val="18"/>
        </w:rPr>
      </w:pPr>
    </w:p>
    <w:p w14:paraId="737BCC39" w14:textId="237BB33E" w:rsidR="00C565C3" w:rsidRDefault="7A513438" w:rsidP="622A97E4">
      <w:pPr>
        <w:jc w:val="both"/>
        <w:rPr>
          <w:b/>
          <w:bCs/>
        </w:rPr>
      </w:pPr>
      <w:proofErr w:type="spellStart"/>
      <w:r w:rsidRPr="622A97E4">
        <w:rPr>
          <w:b/>
          <w:bCs/>
        </w:rPr>
        <w:t>Npm</w:t>
      </w:r>
      <w:proofErr w:type="spellEnd"/>
      <w:r w:rsidRPr="622A97E4">
        <w:rPr>
          <w:b/>
          <w:bCs/>
        </w:rPr>
        <w:t xml:space="preserve"> package manager</w:t>
      </w:r>
    </w:p>
    <w:p w14:paraId="5969DFF7" w14:textId="1F00CA72" w:rsidR="00C565C3" w:rsidRDefault="00C565C3" w:rsidP="622A97E4">
      <w:pPr>
        <w:jc w:val="both"/>
        <w:rPr>
          <w:rFonts w:ascii="Verdana" w:eastAsia="Verdana" w:hAnsi="Verdana" w:cs="Verdana"/>
          <w:b/>
          <w:bCs/>
          <w:sz w:val="18"/>
          <w:szCs w:val="18"/>
        </w:rPr>
      </w:pPr>
    </w:p>
    <w:p w14:paraId="6822CDD4" w14:textId="04D8DD53" w:rsidR="00C565C3" w:rsidRDefault="5BEA92B4" w:rsidP="622A97E4">
      <w:pPr>
        <w:jc w:val="both"/>
      </w:pPr>
      <w:r w:rsidRPr="622A97E4">
        <w:t xml:space="preserve">NPM is a package manager for the JavaScript language. This will help you download the required packages easily and conveniently. NPM also creates its own </w:t>
      </w:r>
      <w:proofErr w:type="spellStart"/>
      <w:r w:rsidRPr="622A97E4">
        <w:t>package.json</w:t>
      </w:r>
      <w:proofErr w:type="spellEnd"/>
      <w:r w:rsidRPr="622A97E4">
        <w:t xml:space="preserve"> file. This file contains the names and versions of the required packages. With this file, other users can install all packages using the same </w:t>
      </w:r>
      <w:proofErr w:type="spellStart"/>
      <w:r w:rsidRPr="622A97E4">
        <w:t>npm</w:t>
      </w:r>
      <w:proofErr w:type="spellEnd"/>
      <w:r w:rsidRPr="622A97E4">
        <w:t xml:space="preserve"> install command. </w:t>
      </w:r>
    </w:p>
    <w:p w14:paraId="1BB3D1A9" w14:textId="4BBC5A03" w:rsidR="00C565C3" w:rsidRDefault="00C565C3" w:rsidP="622A97E4">
      <w:pPr>
        <w:jc w:val="both"/>
      </w:pPr>
    </w:p>
    <w:p w14:paraId="02E612DD" w14:textId="0012C03B" w:rsidR="00C565C3" w:rsidRDefault="5BEA92B4" w:rsidP="622A97E4">
      <w:pPr>
        <w:jc w:val="both"/>
        <w:rPr>
          <w:b/>
          <w:bCs/>
        </w:rPr>
      </w:pPr>
      <w:r w:rsidRPr="622A97E4">
        <w:rPr>
          <w:b/>
          <w:bCs/>
        </w:rPr>
        <w:t>Redux framework</w:t>
      </w:r>
    </w:p>
    <w:p w14:paraId="751F97CF" w14:textId="1FC7CCF7" w:rsidR="00C565C3" w:rsidRDefault="00C565C3" w:rsidP="622A97E4">
      <w:pPr>
        <w:jc w:val="both"/>
        <w:rPr>
          <w:b/>
          <w:bCs/>
        </w:rPr>
      </w:pPr>
    </w:p>
    <w:p w14:paraId="4E07ECED" w14:textId="3BD3A108" w:rsidR="00C565C3" w:rsidRDefault="5BEA92B4" w:rsidP="622A97E4">
      <w:pPr>
        <w:jc w:val="both"/>
      </w:pPr>
      <w:r w:rsidRPr="622A97E4">
        <w:t xml:space="preserve">Redux is a status management library for JavaScript applications. It helps to write stable applications that run in different environments (client, server) and are easy to test. Redux is ideal for medium to large applications. It should only be used when it is not possible to manage a standard situation in React or another library with a manager. </w:t>
      </w:r>
    </w:p>
    <w:p w14:paraId="70D8E3EB" w14:textId="312879BF" w:rsidR="00C565C3" w:rsidRDefault="00C565C3" w:rsidP="622A97E4">
      <w:pPr>
        <w:jc w:val="both"/>
      </w:pPr>
    </w:p>
    <w:p w14:paraId="0EF9D684" w14:textId="5D235068" w:rsidR="00C565C3" w:rsidRDefault="2F967D2F" w:rsidP="622A97E4">
      <w:pPr>
        <w:jc w:val="both"/>
        <w:rPr>
          <w:b/>
          <w:bCs/>
        </w:rPr>
      </w:pPr>
      <w:r w:rsidRPr="622A97E4">
        <w:rPr>
          <w:b/>
          <w:bCs/>
        </w:rPr>
        <w:t>Material-UI (MUI): A Comprehensive React Component Library</w:t>
      </w:r>
    </w:p>
    <w:p w14:paraId="45C22636" w14:textId="08612E8C" w:rsidR="00C565C3" w:rsidRDefault="00C565C3" w:rsidP="622A97E4">
      <w:pPr>
        <w:jc w:val="both"/>
        <w:rPr>
          <w:b/>
          <w:bCs/>
        </w:rPr>
      </w:pPr>
    </w:p>
    <w:p w14:paraId="5FF17FD4" w14:textId="210AE871" w:rsidR="00C565C3" w:rsidRDefault="2F967D2F" w:rsidP="622A97E4">
      <w:pPr>
        <w:jc w:val="both"/>
      </w:pPr>
      <w:r w:rsidRPr="622A97E4">
        <w:t>Material-UI (MUI) is a popular open-source React component library that provides a set of pre-built components following the Material Design guidelines developed by Google. Material Design is a design language that emphasizes simplicity, clean lines, and a modern, visually appealing aesthetic. MUI enables developers to create responsive, interactive, and visually consistent user interfaces by offering a wide range of components and utilities.</w:t>
      </w:r>
    </w:p>
    <w:p w14:paraId="0BB96207" w14:textId="38787E67" w:rsidR="00C565C3" w:rsidRDefault="00C565C3" w:rsidP="622A97E4">
      <w:pPr>
        <w:jc w:val="both"/>
      </w:pPr>
    </w:p>
    <w:p w14:paraId="5684825C" w14:textId="7E93C5C3" w:rsidR="00C565C3" w:rsidRDefault="00C565C3" w:rsidP="622A97E4">
      <w:pPr>
        <w:jc w:val="both"/>
      </w:pPr>
    </w:p>
    <w:p w14:paraId="4284BC7B" w14:textId="7F8862C4" w:rsidR="00C565C3" w:rsidRDefault="000B5282" w:rsidP="622A97E4">
      <w:pPr>
        <w:rPr>
          <w:b/>
          <w:bCs/>
          <w:sz w:val="28"/>
          <w:szCs w:val="28"/>
        </w:rPr>
      </w:pPr>
      <w:r>
        <w:rPr>
          <w:b/>
          <w:bCs/>
          <w:sz w:val="28"/>
          <w:szCs w:val="28"/>
        </w:rPr>
        <w:t>5.</w:t>
      </w:r>
      <w:r w:rsidR="4458D1F6" w:rsidRPr="622A97E4">
        <w:rPr>
          <w:b/>
          <w:bCs/>
          <w:sz w:val="28"/>
          <w:szCs w:val="28"/>
        </w:rPr>
        <w:t>Backend</w:t>
      </w:r>
    </w:p>
    <w:p w14:paraId="0207396E" w14:textId="77777777" w:rsidR="00C565C3" w:rsidRDefault="00C565C3" w:rsidP="622A97E4">
      <w:pPr>
        <w:jc w:val="center"/>
        <w:rPr>
          <w:b/>
          <w:bCs/>
        </w:rPr>
      </w:pPr>
    </w:p>
    <w:p w14:paraId="69228AE1" w14:textId="1319014E" w:rsidR="00C565C3" w:rsidRDefault="4458D1F6" w:rsidP="622A97E4">
      <w:pPr>
        <w:jc w:val="both"/>
      </w:pPr>
      <w:r w:rsidRPr="622A97E4">
        <w:t xml:space="preserve">In a software design project backend work is to manage and create server-side components, create process to efficiently run them through handling the logic, manage data storage and the interaction with databases. The backend takes in requests from frontend and based on the logics and database connection provides appropriate solution. </w:t>
      </w:r>
      <w:r w:rsidR="00C565C3">
        <w:tab/>
      </w:r>
    </w:p>
    <w:p w14:paraId="0C264C8D" w14:textId="3B290D8E" w:rsidR="00C565C3" w:rsidRDefault="2D279794" w:rsidP="622A97E4">
      <w:pPr>
        <w:jc w:val="both"/>
      </w:pPr>
      <w:r w:rsidRPr="622A97E4">
        <w:lastRenderedPageBreak/>
        <w:t xml:space="preserve">The most important thing for </w:t>
      </w:r>
      <w:proofErr w:type="spellStart"/>
      <w:r w:rsidRPr="622A97E4">
        <w:t>Beckend</w:t>
      </w:r>
      <w:proofErr w:type="spellEnd"/>
      <w:r w:rsidRPr="622A97E4">
        <w:t xml:space="preserve"> is the creation of the endpoint. </w:t>
      </w:r>
      <w:r w:rsidR="049E7913" w:rsidRPr="622A97E4">
        <w:t xml:space="preserve">Let’s talk about structure </w:t>
      </w:r>
      <w:proofErr w:type="gramStart"/>
      <w:r w:rsidR="049E7913" w:rsidRPr="622A97E4">
        <w:t xml:space="preserve">of </w:t>
      </w:r>
      <w:r w:rsidR="621C8215" w:rsidRPr="622A97E4">
        <w:t xml:space="preserve"> NodeJS</w:t>
      </w:r>
      <w:proofErr w:type="gramEnd"/>
      <w:r w:rsidR="621C8215" w:rsidRPr="622A97E4">
        <w:t xml:space="preserve"> </w:t>
      </w:r>
      <w:r w:rsidR="049E7913" w:rsidRPr="622A97E4">
        <w:t>backend</w:t>
      </w:r>
    </w:p>
    <w:p w14:paraId="4973F4D4" w14:textId="5071B58B" w:rsidR="00C565C3" w:rsidRDefault="00C565C3" w:rsidP="622A97E4">
      <w:pPr>
        <w:jc w:val="both"/>
      </w:pPr>
    </w:p>
    <w:p w14:paraId="61015145" w14:textId="318152BE" w:rsidR="00C565C3" w:rsidRDefault="049E7913" w:rsidP="622A97E4">
      <w:pPr>
        <w:jc w:val="both"/>
      </w:pPr>
      <w:r>
        <w:rPr>
          <w:noProof/>
        </w:rPr>
        <w:drawing>
          <wp:inline distT="0" distB="0" distL="0" distR="0" wp14:anchorId="11AEA51D" wp14:editId="67B5DD17">
            <wp:extent cx="2995027" cy="2333625"/>
            <wp:effectExtent l="0" t="0" r="0" b="0"/>
            <wp:docPr id="442025430" name="Picture 44202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95027" cy="2333625"/>
                    </a:xfrm>
                    <a:prstGeom prst="rect">
                      <a:avLst/>
                    </a:prstGeom>
                  </pic:spPr>
                </pic:pic>
              </a:graphicData>
            </a:graphic>
          </wp:inline>
        </w:drawing>
      </w:r>
    </w:p>
    <w:p w14:paraId="69247D82" w14:textId="1F916D5E" w:rsidR="00C565C3" w:rsidRDefault="00C565C3" w:rsidP="622A97E4">
      <w:pPr>
        <w:jc w:val="both"/>
      </w:pPr>
    </w:p>
    <w:p w14:paraId="5D672D7A" w14:textId="3D131672" w:rsidR="00C565C3" w:rsidRDefault="049E7913" w:rsidP="622A97E4">
      <w:pPr>
        <w:jc w:val="both"/>
      </w:pPr>
      <w:r w:rsidRPr="622A97E4">
        <w:rPr>
          <w:b/>
          <w:bCs/>
        </w:rPr>
        <w:t>controllers</w:t>
      </w:r>
      <w:r w:rsidRPr="622A97E4">
        <w:t>: This directory contains the controller files. Controllers handle the application's logic and interactions between the models and views. They receive requests from the routes, process data from models, and send responses back to the client.</w:t>
      </w:r>
    </w:p>
    <w:p w14:paraId="5B06240F" w14:textId="294564B3" w:rsidR="00C565C3" w:rsidRDefault="00C565C3" w:rsidP="622A97E4">
      <w:pPr>
        <w:jc w:val="both"/>
      </w:pPr>
    </w:p>
    <w:p w14:paraId="11D52681" w14:textId="7294CCCF" w:rsidR="00C565C3" w:rsidRDefault="049E7913" w:rsidP="622A97E4">
      <w:pPr>
        <w:jc w:val="both"/>
      </w:pPr>
      <w:r w:rsidRPr="622A97E4">
        <w:rPr>
          <w:b/>
          <w:bCs/>
        </w:rPr>
        <w:t>middleware</w:t>
      </w:r>
      <w:r w:rsidRPr="622A97E4">
        <w:t>: Middleware functions are functions that can be executed before or after the request reaches the route handler. They can perform tasks such as authentication, logging, input validation, etc.</w:t>
      </w:r>
    </w:p>
    <w:p w14:paraId="168CAFA9" w14:textId="71BEA9DF" w:rsidR="00C565C3" w:rsidRDefault="00C565C3" w:rsidP="622A97E4">
      <w:pPr>
        <w:jc w:val="both"/>
      </w:pPr>
    </w:p>
    <w:p w14:paraId="5279F623" w14:textId="581CE446" w:rsidR="00C565C3" w:rsidRDefault="049E7913" w:rsidP="622A97E4">
      <w:pPr>
        <w:jc w:val="both"/>
      </w:pPr>
      <w:r w:rsidRPr="622A97E4">
        <w:rPr>
          <w:b/>
          <w:bCs/>
        </w:rPr>
        <w:t>models</w:t>
      </w:r>
      <w:r w:rsidRPr="622A97E4">
        <w:t>: This directory contains the model files. Models are used to define the structure and behavior of the data. They usually interact with the database or data storage, and they represent entities in your application.</w:t>
      </w:r>
    </w:p>
    <w:p w14:paraId="3F9C253A" w14:textId="78B0E045" w:rsidR="00C565C3" w:rsidRDefault="00C565C3" w:rsidP="622A97E4">
      <w:pPr>
        <w:jc w:val="both"/>
      </w:pPr>
    </w:p>
    <w:p w14:paraId="57496386" w14:textId="7DFC715F" w:rsidR="00C565C3" w:rsidRDefault="0D6A8440" w:rsidP="622A97E4">
      <w:pPr>
        <w:jc w:val="both"/>
      </w:pPr>
      <w:r w:rsidRPr="622A97E4">
        <w:rPr>
          <w:b/>
          <w:bCs/>
        </w:rPr>
        <w:t>routes</w:t>
      </w:r>
      <w:r>
        <w:t>: In this directory, you'll find the route files. Routes define the endpoints that your application exposes to handle HTTP requests. They map incoming requests to specific controller functions.</w:t>
      </w:r>
    </w:p>
    <w:p w14:paraId="5F83027E" w14:textId="54EF56C4" w:rsidR="00C565C3" w:rsidRDefault="00C565C3" w:rsidP="622A97E4">
      <w:pPr>
        <w:jc w:val="both"/>
      </w:pPr>
    </w:p>
    <w:p w14:paraId="51BFE9C6" w14:textId="443FF911" w:rsidR="00C565C3" w:rsidRDefault="0D6A8440" w:rsidP="622A97E4">
      <w:pPr>
        <w:jc w:val="both"/>
      </w:pPr>
      <w:r w:rsidRPr="622A97E4">
        <w:rPr>
          <w:b/>
          <w:bCs/>
        </w:rPr>
        <w:t>utils</w:t>
      </w:r>
      <w:r>
        <w:t xml:space="preserve">: The "utils" directory often contains utility files that contain reusable functions or </w:t>
      </w:r>
      <w:r>
        <w:t>modules that can be used across different parts of your application.</w:t>
      </w:r>
    </w:p>
    <w:p w14:paraId="4FB6B1DE" w14:textId="682DAEA1" w:rsidR="00C565C3" w:rsidRDefault="00C565C3" w:rsidP="622A97E4">
      <w:pPr>
        <w:jc w:val="both"/>
      </w:pPr>
    </w:p>
    <w:p w14:paraId="475107F1" w14:textId="01BB1AA5" w:rsidR="00C565C3" w:rsidRDefault="0D6A8440" w:rsidP="622A97E4">
      <w:pPr>
        <w:jc w:val="both"/>
      </w:pPr>
      <w:proofErr w:type="gramStart"/>
      <w:r w:rsidRPr="622A97E4">
        <w:rPr>
          <w:b/>
          <w:bCs/>
        </w:rPr>
        <w:t>.env</w:t>
      </w:r>
      <w:proofErr w:type="gramEnd"/>
      <w:r w:rsidRPr="622A97E4">
        <w:rPr>
          <w:b/>
          <w:bCs/>
        </w:rPr>
        <w:t>:</w:t>
      </w:r>
      <w:r>
        <w:t xml:space="preserve"> This is a configuration file where you can store environment-specific variables, such as database connection strings, API keys, and other sensitive information.</w:t>
      </w:r>
    </w:p>
    <w:p w14:paraId="05A79985" w14:textId="428C01F9" w:rsidR="00C565C3" w:rsidRDefault="00C565C3" w:rsidP="622A97E4">
      <w:pPr>
        <w:jc w:val="both"/>
      </w:pPr>
    </w:p>
    <w:p w14:paraId="562B3F4F" w14:textId="6E664A6F" w:rsidR="00C565C3" w:rsidRDefault="0D6A8440" w:rsidP="622A97E4">
      <w:pPr>
        <w:jc w:val="both"/>
      </w:pPr>
      <w:r w:rsidRPr="622A97E4">
        <w:rPr>
          <w:b/>
          <w:bCs/>
        </w:rPr>
        <w:t>app.js:</w:t>
      </w:r>
      <w:r>
        <w:t xml:space="preserve"> This is the entry point of your application. It's where you set up your server, configure middleware, define routes, and start listening for incoming requests. It's where the various components of your application come together.</w:t>
      </w:r>
    </w:p>
    <w:p w14:paraId="7094B8AC" w14:textId="17361E3C" w:rsidR="00C565C3" w:rsidRDefault="0D6A8440" w:rsidP="622A97E4">
      <w:pPr>
        <w:jc w:val="both"/>
      </w:pPr>
      <w:proofErr w:type="spellStart"/>
      <w:proofErr w:type="gramStart"/>
      <w:r w:rsidRPr="622A97E4">
        <w:rPr>
          <w:b/>
          <w:bCs/>
        </w:rPr>
        <w:t>package.json</w:t>
      </w:r>
      <w:proofErr w:type="spellEnd"/>
      <w:proofErr w:type="gramEnd"/>
      <w:r w:rsidRPr="622A97E4">
        <w:rPr>
          <w:b/>
          <w:bCs/>
        </w:rPr>
        <w:t>:</w:t>
      </w:r>
      <w:r>
        <w:t xml:space="preserve"> This file contains metadata about your application, including its name, version, dependencies, and scripts. It's used by </w:t>
      </w:r>
      <w:proofErr w:type="spellStart"/>
      <w:r>
        <w:t>npm</w:t>
      </w:r>
      <w:proofErr w:type="spellEnd"/>
      <w:r>
        <w:t xml:space="preserve"> (Node Package Manager) to manage your project's packages and scripts.</w:t>
      </w:r>
    </w:p>
    <w:p w14:paraId="54DE0973" w14:textId="597B6EF8" w:rsidR="00C565C3" w:rsidRDefault="00C565C3" w:rsidP="622A97E4">
      <w:pPr>
        <w:jc w:val="both"/>
      </w:pPr>
    </w:p>
    <w:p w14:paraId="0B96865A" w14:textId="017DBE14" w:rsidR="00C565C3" w:rsidRDefault="00C565C3" w:rsidP="622A97E4">
      <w:pPr>
        <w:jc w:val="both"/>
      </w:pPr>
    </w:p>
    <w:p w14:paraId="593D6E7A" w14:textId="30D3D872" w:rsidR="00C565C3" w:rsidRDefault="000B5282" w:rsidP="622A97E4">
      <w:pPr>
        <w:jc w:val="both"/>
        <w:rPr>
          <w:b/>
          <w:bCs/>
          <w:sz w:val="28"/>
          <w:szCs w:val="28"/>
        </w:rPr>
      </w:pPr>
      <w:r>
        <w:rPr>
          <w:b/>
          <w:bCs/>
          <w:sz w:val="28"/>
          <w:szCs w:val="28"/>
        </w:rPr>
        <w:t>6.</w:t>
      </w:r>
      <w:r w:rsidR="71C2182E" w:rsidRPr="622A97E4">
        <w:rPr>
          <w:b/>
          <w:bCs/>
          <w:sz w:val="28"/>
          <w:szCs w:val="28"/>
        </w:rPr>
        <w:t>Database</w:t>
      </w:r>
      <w:r w:rsidR="0B8581F3" w:rsidRPr="622A97E4">
        <w:rPr>
          <w:b/>
          <w:bCs/>
          <w:sz w:val="28"/>
          <w:szCs w:val="28"/>
        </w:rPr>
        <w:t xml:space="preserve"> – </w:t>
      </w:r>
      <w:r w:rsidR="71C2182E" w:rsidRPr="622A97E4">
        <w:rPr>
          <w:b/>
          <w:bCs/>
          <w:sz w:val="28"/>
          <w:szCs w:val="28"/>
        </w:rPr>
        <w:t>MongoDB</w:t>
      </w:r>
    </w:p>
    <w:p w14:paraId="0306F5E7" w14:textId="0C8F7D26" w:rsidR="00C565C3" w:rsidRDefault="00C565C3" w:rsidP="622A97E4">
      <w:pPr>
        <w:jc w:val="both"/>
      </w:pPr>
    </w:p>
    <w:p w14:paraId="0E7C0FD5" w14:textId="0A358069" w:rsidR="00C565C3" w:rsidRDefault="79B87651" w:rsidP="622A97E4">
      <w:pPr>
        <w:jc w:val="both"/>
      </w:pPr>
      <w:r w:rsidRPr="622A97E4">
        <w:t>MongoDB is a popular open-source NoSQL database management system that is designed to handle large volumes of unstructured or semi-structured data. It is particularly well-suited for modern application development where flexibility, scalability, and quick development cycles are essential. When used in conjunction with Node.js, MongoDB offers several benefits that align well with the characteristics of Node.js applications:</w:t>
      </w:r>
    </w:p>
    <w:p w14:paraId="456C7562" w14:textId="2C899FDB" w:rsidR="00C565C3" w:rsidRDefault="00C565C3" w:rsidP="622A97E4">
      <w:pPr>
        <w:jc w:val="both"/>
      </w:pPr>
    </w:p>
    <w:p w14:paraId="296B6120" w14:textId="42281CAA" w:rsidR="00C565C3" w:rsidRDefault="154E9807" w:rsidP="622A97E4">
      <w:pPr>
        <w:jc w:val="both"/>
      </w:pPr>
      <w:r w:rsidRPr="622A97E4">
        <w:t>MongoDB's flexibility, scalability, and compatibility with JavaScript align well with the asynchronous, event-driven nature of Node.js. The combination of these technologies can lead to more efficient development, streamlined data management, and the ability to build high-performance real-time applications.</w:t>
      </w:r>
    </w:p>
    <w:p w14:paraId="5E34B6C8" w14:textId="3277DE50" w:rsidR="00C565C3" w:rsidRDefault="00C565C3" w:rsidP="622A97E4">
      <w:pPr>
        <w:jc w:val="both"/>
      </w:pPr>
    </w:p>
    <w:p w14:paraId="6B1D5F34" w14:textId="64F26480" w:rsidR="00C565C3" w:rsidRDefault="7B7EA1EB" w:rsidP="622A97E4">
      <w:pPr>
        <w:jc w:val="both"/>
      </w:pPr>
      <w:r>
        <w:rPr>
          <w:noProof/>
        </w:rPr>
        <w:lastRenderedPageBreak/>
        <w:drawing>
          <wp:inline distT="0" distB="0" distL="0" distR="0" wp14:anchorId="6102DE21" wp14:editId="26A45457">
            <wp:extent cx="4572000" cy="4572000"/>
            <wp:effectExtent l="0" t="0" r="0" b="0"/>
            <wp:docPr id="699219802" name="Picture 69921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461EC43D" w14:textId="158CBE1D" w:rsidR="00C565C3" w:rsidRDefault="000B5282" w:rsidP="622A97E4">
      <w:pPr>
        <w:jc w:val="both"/>
        <w:rPr>
          <w:b/>
          <w:bCs/>
          <w:sz w:val="28"/>
          <w:szCs w:val="28"/>
        </w:rPr>
      </w:pPr>
      <w:r>
        <w:rPr>
          <w:b/>
          <w:bCs/>
          <w:sz w:val="28"/>
          <w:szCs w:val="28"/>
        </w:rPr>
        <w:t>7.</w:t>
      </w:r>
      <w:r w:rsidR="25135352" w:rsidRPr="622A97E4">
        <w:rPr>
          <w:b/>
          <w:bCs/>
          <w:sz w:val="28"/>
          <w:szCs w:val="28"/>
        </w:rPr>
        <w:t>Other used softwar</w:t>
      </w:r>
      <w:r w:rsidR="60A89091" w:rsidRPr="622A97E4">
        <w:rPr>
          <w:b/>
          <w:bCs/>
          <w:sz w:val="28"/>
          <w:szCs w:val="28"/>
        </w:rPr>
        <w:t>e</w:t>
      </w:r>
    </w:p>
    <w:p w14:paraId="32A608FB" w14:textId="4F0C1F03" w:rsidR="00C565C3" w:rsidRDefault="00C565C3" w:rsidP="622A97E4">
      <w:pPr>
        <w:jc w:val="both"/>
        <w:rPr>
          <w:b/>
          <w:bCs/>
          <w:sz w:val="28"/>
          <w:szCs w:val="28"/>
        </w:rPr>
      </w:pPr>
    </w:p>
    <w:p w14:paraId="1C8F2CC0" w14:textId="27D33325" w:rsidR="00C565C3" w:rsidRDefault="60A89091" w:rsidP="622A97E4">
      <w:pPr>
        <w:jc w:val="both"/>
        <w:rPr>
          <w:b/>
          <w:bCs/>
          <w:sz w:val="28"/>
          <w:szCs w:val="28"/>
        </w:rPr>
      </w:pPr>
      <w:r w:rsidRPr="622A97E4">
        <w:rPr>
          <w:b/>
          <w:bCs/>
          <w:sz w:val="28"/>
          <w:szCs w:val="28"/>
        </w:rPr>
        <w:t xml:space="preserve">- </w:t>
      </w:r>
      <w:r w:rsidRPr="622A97E4">
        <w:rPr>
          <w:b/>
          <w:bCs/>
        </w:rPr>
        <w:t>Postman</w:t>
      </w:r>
    </w:p>
    <w:p w14:paraId="0943F251" w14:textId="3A8A9F37" w:rsidR="00C565C3" w:rsidRDefault="00C565C3" w:rsidP="622A97E4">
      <w:pPr>
        <w:jc w:val="both"/>
        <w:rPr>
          <w:b/>
          <w:bCs/>
          <w:sz w:val="28"/>
          <w:szCs w:val="28"/>
        </w:rPr>
      </w:pPr>
    </w:p>
    <w:p w14:paraId="7E3A571F" w14:textId="2D58E4F6" w:rsidR="00C565C3" w:rsidRDefault="60A89091" w:rsidP="622A97E4">
      <w:pPr>
        <w:jc w:val="both"/>
      </w:pPr>
      <w:r w:rsidRPr="622A97E4">
        <w:t>In this project we used postman for API testing. Postman is an application used for API testing. It is an HTTP client that tests HTTP requests, utilizing a graphical user interface, through which we obtain different types of responses that need to be subsequently validated.</w:t>
      </w:r>
    </w:p>
    <w:p w14:paraId="22ED1EFE" w14:textId="7A56D994" w:rsidR="00C565C3" w:rsidRDefault="60A89091" w:rsidP="622A97E4">
      <w:pPr>
        <w:jc w:val="both"/>
      </w:pPr>
      <w:r w:rsidRPr="622A97E4">
        <w:t>Postman offers many endpoint interaction methods. The following are some of the most used, including their functions:</w:t>
      </w:r>
    </w:p>
    <w:p w14:paraId="33495DF0" w14:textId="2A257E5E" w:rsidR="00C565C3" w:rsidRDefault="60A89091" w:rsidP="622A97E4">
      <w:pPr>
        <w:jc w:val="both"/>
      </w:pPr>
      <w:r w:rsidRPr="622A97E4">
        <w:t>- GET: Obtain information</w:t>
      </w:r>
    </w:p>
    <w:p w14:paraId="65C5C559" w14:textId="30502144" w:rsidR="00C565C3" w:rsidRDefault="60A89091" w:rsidP="622A97E4">
      <w:pPr>
        <w:jc w:val="both"/>
      </w:pPr>
      <w:r w:rsidRPr="622A97E4">
        <w:t>- POST: Add information</w:t>
      </w:r>
    </w:p>
    <w:p w14:paraId="17D0B51C" w14:textId="54DF0BC6" w:rsidR="00C565C3" w:rsidRDefault="60A89091" w:rsidP="622A97E4">
      <w:pPr>
        <w:jc w:val="both"/>
      </w:pPr>
      <w:r w:rsidRPr="622A97E4">
        <w:t>- PUT: Replace information</w:t>
      </w:r>
    </w:p>
    <w:p w14:paraId="7061197A" w14:textId="5CB3F80D" w:rsidR="00C565C3" w:rsidRDefault="60A89091" w:rsidP="622A97E4">
      <w:pPr>
        <w:jc w:val="both"/>
      </w:pPr>
      <w:r w:rsidRPr="622A97E4">
        <w:t xml:space="preserve">- PATCH: Update certain information </w:t>
      </w:r>
    </w:p>
    <w:p w14:paraId="73F332B0" w14:textId="2ABBC3F2" w:rsidR="00C565C3" w:rsidRDefault="60A89091" w:rsidP="622A97E4">
      <w:pPr>
        <w:jc w:val="both"/>
      </w:pPr>
      <w:r w:rsidRPr="622A97E4">
        <w:t>- DELETE: Delete information</w:t>
      </w:r>
    </w:p>
    <w:p w14:paraId="796AF857" w14:textId="60FD6B3D" w:rsidR="00C565C3" w:rsidRDefault="00C565C3" w:rsidP="622A97E4">
      <w:pPr>
        <w:jc w:val="both"/>
        <w:rPr>
          <w:sz w:val="28"/>
          <w:szCs w:val="28"/>
        </w:rPr>
      </w:pPr>
    </w:p>
    <w:p w14:paraId="6C0D0067" w14:textId="36A42EFC" w:rsidR="00C565C3" w:rsidRDefault="1E1E2CBA" w:rsidP="622A97E4">
      <w:pPr>
        <w:jc w:val="both"/>
        <w:rPr>
          <w:sz w:val="28"/>
          <w:szCs w:val="28"/>
        </w:rPr>
      </w:pPr>
      <w:r>
        <w:rPr>
          <w:noProof/>
        </w:rPr>
        <w:drawing>
          <wp:inline distT="0" distB="0" distL="0" distR="0" wp14:anchorId="59F7ED95" wp14:editId="5E1E4804">
            <wp:extent cx="3580688" cy="2476500"/>
            <wp:effectExtent l="0" t="0" r="1270" b="0"/>
            <wp:docPr id="1477825492" name="Picture 147782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89260" cy="2482429"/>
                    </a:xfrm>
                    <a:prstGeom prst="rect">
                      <a:avLst/>
                    </a:prstGeom>
                  </pic:spPr>
                </pic:pic>
              </a:graphicData>
            </a:graphic>
          </wp:inline>
        </w:drawing>
      </w:r>
    </w:p>
    <w:p w14:paraId="31B332DC" w14:textId="43061683" w:rsidR="00C565C3" w:rsidRDefault="00C565C3" w:rsidP="622A97E4">
      <w:pPr>
        <w:jc w:val="both"/>
      </w:pPr>
    </w:p>
    <w:p w14:paraId="4CA0BCD8" w14:textId="269C252A" w:rsidR="00C565C3" w:rsidRDefault="00C565C3" w:rsidP="622A97E4">
      <w:pPr>
        <w:jc w:val="both"/>
        <w:rPr>
          <w:b/>
          <w:bCs/>
          <w:sz w:val="28"/>
          <w:szCs w:val="28"/>
        </w:rPr>
      </w:pPr>
    </w:p>
    <w:p w14:paraId="6A4AE558" w14:textId="1077101D" w:rsidR="00C565C3" w:rsidRDefault="622A97E4" w:rsidP="622A97E4">
      <w:pPr>
        <w:jc w:val="both"/>
        <w:rPr>
          <w:b/>
          <w:bCs/>
        </w:rPr>
      </w:pPr>
      <w:r w:rsidRPr="622A97E4">
        <w:rPr>
          <w:b/>
          <w:bCs/>
          <w:sz w:val="28"/>
          <w:szCs w:val="28"/>
        </w:rPr>
        <w:t xml:space="preserve">- </w:t>
      </w:r>
      <w:proofErr w:type="gramStart"/>
      <w:r w:rsidR="000B5282">
        <w:rPr>
          <w:b/>
          <w:bCs/>
          <w:sz w:val="28"/>
          <w:szCs w:val="28"/>
        </w:rPr>
        <w:t>8.</w:t>
      </w:r>
      <w:r w:rsidR="1E1E2CBA" w:rsidRPr="622A97E4">
        <w:rPr>
          <w:b/>
          <w:bCs/>
        </w:rPr>
        <w:t>Github</w:t>
      </w:r>
      <w:proofErr w:type="gramEnd"/>
      <w:r w:rsidR="1E1E2CBA" w:rsidRPr="622A97E4">
        <w:rPr>
          <w:b/>
          <w:bCs/>
        </w:rPr>
        <w:t xml:space="preserve"> </w:t>
      </w:r>
      <w:r w:rsidR="1E1E2CBA" w:rsidRPr="622A97E4">
        <w:rPr>
          <w:b/>
          <w:bCs/>
          <w:sz w:val="28"/>
          <w:szCs w:val="28"/>
        </w:rPr>
        <w:t xml:space="preserve">( </w:t>
      </w:r>
      <w:hyperlink r:id="rId19">
        <w:r w:rsidR="1E1E2CBA" w:rsidRPr="622A97E4">
          <w:rPr>
            <w:rStyle w:val="Hyperlink"/>
            <w:b/>
            <w:bCs/>
            <w:sz w:val="28"/>
            <w:szCs w:val="28"/>
          </w:rPr>
          <w:t>https://github.com/Umutbek/TP_CS628</w:t>
        </w:r>
      </w:hyperlink>
      <w:r w:rsidR="1E1E2CBA" w:rsidRPr="622A97E4">
        <w:rPr>
          <w:b/>
          <w:bCs/>
          <w:sz w:val="28"/>
          <w:szCs w:val="28"/>
        </w:rPr>
        <w:t xml:space="preserve">) </w:t>
      </w:r>
    </w:p>
    <w:p w14:paraId="48E0B6F9" w14:textId="4BA65079" w:rsidR="00C565C3" w:rsidRDefault="00C565C3" w:rsidP="622A97E4">
      <w:pPr>
        <w:jc w:val="both"/>
        <w:rPr>
          <w:b/>
          <w:bCs/>
        </w:rPr>
      </w:pPr>
    </w:p>
    <w:p w14:paraId="5BFEB229" w14:textId="2866B37B" w:rsidR="00C565C3" w:rsidRDefault="67CCF883" w:rsidP="622A97E4">
      <w:pPr>
        <w:jc w:val="both"/>
      </w:pPr>
      <w:r w:rsidRPr="622A97E4">
        <w:t>GitHub has played a pivotal role in driving the growth of open-source software development. It provides a platform for developers to freely share their work, collaborate with others, and contribute to a wide range of projects, ranging from small utilities to large, complex software applications. It has helped democratize software development by making it more accessible and encouraging collaboration across borders and backgrounds.</w:t>
      </w:r>
    </w:p>
    <w:p w14:paraId="6E0BE69E" w14:textId="4AFDE35F" w:rsidR="00C565C3" w:rsidRDefault="00C565C3" w:rsidP="622A97E4">
      <w:pPr>
        <w:jc w:val="both"/>
      </w:pPr>
    </w:p>
    <w:p w14:paraId="24321509" w14:textId="7192979B" w:rsidR="00C565C3" w:rsidRDefault="00C565C3" w:rsidP="622A97E4">
      <w:pPr>
        <w:jc w:val="both"/>
        <w:rPr>
          <w:b/>
          <w:bCs/>
          <w:sz w:val="28"/>
          <w:szCs w:val="28"/>
        </w:rPr>
      </w:pPr>
    </w:p>
    <w:p w14:paraId="18C7E621" w14:textId="74885D5C" w:rsidR="00C565C3" w:rsidRDefault="00C565C3" w:rsidP="622A97E4">
      <w:pPr>
        <w:jc w:val="both"/>
        <w:rPr>
          <w:b/>
          <w:bCs/>
          <w:sz w:val="28"/>
          <w:szCs w:val="28"/>
        </w:rPr>
      </w:pPr>
    </w:p>
    <w:p w14:paraId="3744C0AB" w14:textId="3F5D2DB7" w:rsidR="00C565C3" w:rsidRDefault="000B5282" w:rsidP="622A97E4">
      <w:pPr>
        <w:jc w:val="both"/>
        <w:rPr>
          <w:b/>
          <w:bCs/>
          <w:sz w:val="28"/>
          <w:szCs w:val="28"/>
        </w:rPr>
      </w:pPr>
      <w:r>
        <w:rPr>
          <w:b/>
          <w:bCs/>
          <w:sz w:val="28"/>
          <w:szCs w:val="28"/>
        </w:rPr>
        <w:t>9.</w:t>
      </w:r>
      <w:r w:rsidR="1D0CD03E" w:rsidRPr="622A97E4">
        <w:rPr>
          <w:b/>
          <w:bCs/>
          <w:sz w:val="28"/>
          <w:szCs w:val="28"/>
        </w:rPr>
        <w:t xml:space="preserve">Application </w:t>
      </w:r>
      <w:r w:rsidR="1135C4EE" w:rsidRPr="622A97E4">
        <w:rPr>
          <w:b/>
          <w:bCs/>
          <w:sz w:val="28"/>
          <w:szCs w:val="28"/>
        </w:rPr>
        <w:t>idea</w:t>
      </w:r>
    </w:p>
    <w:p w14:paraId="6FF50170" w14:textId="7DD87A7C" w:rsidR="00C565C3" w:rsidRDefault="00C565C3" w:rsidP="622A97E4">
      <w:pPr>
        <w:jc w:val="both"/>
        <w:rPr>
          <w:b/>
          <w:bCs/>
          <w:sz w:val="28"/>
          <w:szCs w:val="28"/>
        </w:rPr>
      </w:pPr>
    </w:p>
    <w:p w14:paraId="693E5E43" w14:textId="2EC36259" w:rsidR="00C565C3" w:rsidRDefault="788A5F6E" w:rsidP="622A97E4">
      <w:pPr>
        <w:jc w:val="both"/>
      </w:pPr>
      <w:r w:rsidRPr="622A97E4">
        <w:t>The app has two parts:</w:t>
      </w:r>
    </w:p>
    <w:p w14:paraId="6C352A42" w14:textId="42842D1C" w:rsidR="00C565C3" w:rsidRDefault="788A5F6E" w:rsidP="622A97E4">
      <w:pPr>
        <w:pStyle w:val="ListParagraph"/>
        <w:numPr>
          <w:ilvl w:val="0"/>
          <w:numId w:val="4"/>
        </w:numPr>
        <w:jc w:val="both"/>
      </w:pPr>
      <w:r w:rsidRPr="622A97E4">
        <w:t>User part</w:t>
      </w:r>
      <w:r w:rsidR="62029EBA" w:rsidRPr="622A97E4">
        <w:t xml:space="preserve"> (freshers)</w:t>
      </w:r>
    </w:p>
    <w:p w14:paraId="3A96D705" w14:textId="44EDFA97" w:rsidR="00C565C3" w:rsidRDefault="788A5F6E" w:rsidP="622A97E4">
      <w:pPr>
        <w:pStyle w:val="ListParagraph"/>
        <w:numPr>
          <w:ilvl w:val="0"/>
          <w:numId w:val="3"/>
        </w:numPr>
        <w:jc w:val="both"/>
      </w:pPr>
      <w:r w:rsidRPr="15A32ED3">
        <w:t>Administration part</w:t>
      </w:r>
    </w:p>
    <w:p w14:paraId="6CC4BFC1" w14:textId="1053081A" w:rsidR="15A32ED3" w:rsidRDefault="15A32ED3" w:rsidP="15A32ED3">
      <w:pPr>
        <w:jc w:val="both"/>
      </w:pPr>
    </w:p>
    <w:p w14:paraId="58274D51" w14:textId="72E08F23" w:rsidR="00C565C3" w:rsidRDefault="788A5F6E" w:rsidP="622A97E4">
      <w:pPr>
        <w:jc w:val="both"/>
        <w:rPr>
          <w:b/>
          <w:bCs/>
        </w:rPr>
      </w:pPr>
      <w:r w:rsidRPr="622A97E4">
        <w:rPr>
          <w:b/>
          <w:bCs/>
        </w:rPr>
        <w:t>1. User Part:</w:t>
      </w:r>
    </w:p>
    <w:p w14:paraId="39061B55" w14:textId="5B1CD6DC" w:rsidR="00C565C3" w:rsidRDefault="788A5F6E" w:rsidP="622A97E4">
      <w:pPr>
        <w:jc w:val="both"/>
      </w:pPr>
      <w:r w:rsidRPr="622A97E4">
        <w:t xml:space="preserve"> </w:t>
      </w:r>
    </w:p>
    <w:p w14:paraId="1F9457C4" w14:textId="5F0D5DCE" w:rsidR="00C565C3" w:rsidRDefault="788A5F6E" w:rsidP="622A97E4">
      <w:pPr>
        <w:jc w:val="both"/>
      </w:pPr>
      <w:r w:rsidRPr="15A32ED3">
        <w:rPr>
          <w:b/>
          <w:bCs/>
        </w:rPr>
        <w:t>Sign Up &amp; Profile Creation:</w:t>
      </w:r>
      <w:r w:rsidRPr="15A32ED3">
        <w:t xml:space="preserve"> Fresh graduates can sign up using their email or through our website</w:t>
      </w:r>
      <w:r w:rsidR="71EDA0C7" w:rsidRPr="15A32ED3">
        <w:t xml:space="preserve">. </w:t>
      </w:r>
      <w:r w:rsidRPr="15A32ED3">
        <w:t xml:space="preserve">Users fill in details such as educational background, skills, achievements, </w:t>
      </w:r>
      <w:r w:rsidRPr="15A32ED3">
        <w:lastRenderedPageBreak/>
        <w:t>preferred job categories, location preference, and a brief bio.</w:t>
      </w:r>
    </w:p>
    <w:p w14:paraId="36818876" w14:textId="716B6C5E" w:rsidR="00C565C3" w:rsidRDefault="00C565C3" w:rsidP="622A97E4">
      <w:pPr>
        <w:jc w:val="both"/>
      </w:pPr>
    </w:p>
    <w:p w14:paraId="0058AE03" w14:textId="40BF419A" w:rsidR="00C565C3" w:rsidRDefault="788A5F6E" w:rsidP="622A97E4">
      <w:pPr>
        <w:jc w:val="both"/>
        <w:rPr>
          <w:b/>
          <w:bCs/>
        </w:rPr>
      </w:pPr>
      <w:r w:rsidRPr="622A97E4">
        <w:rPr>
          <w:b/>
          <w:bCs/>
        </w:rPr>
        <w:t>Job Search &amp; Filtering:</w:t>
      </w:r>
      <w:r w:rsidR="3C2F2008" w:rsidRPr="622A97E4">
        <w:rPr>
          <w:b/>
          <w:bCs/>
        </w:rPr>
        <w:t xml:space="preserve"> </w:t>
      </w:r>
      <w:r w:rsidRPr="622A97E4">
        <w:t>Users can search for jobs based on keywords, job category, company name, and location.</w:t>
      </w:r>
    </w:p>
    <w:p w14:paraId="6F7A061E" w14:textId="65716A0D" w:rsidR="00C565C3" w:rsidRDefault="00C565C3" w:rsidP="622A97E4">
      <w:pPr>
        <w:jc w:val="both"/>
      </w:pPr>
    </w:p>
    <w:p w14:paraId="2C07E28B" w14:textId="117CFDDF" w:rsidR="00C565C3" w:rsidRDefault="788A5F6E" w:rsidP="622A97E4">
      <w:pPr>
        <w:jc w:val="both"/>
      </w:pPr>
      <w:r w:rsidRPr="622A97E4">
        <w:rPr>
          <w:b/>
          <w:bCs/>
        </w:rPr>
        <w:t xml:space="preserve">Job </w:t>
      </w:r>
      <w:r w:rsidR="58AD6B4C" w:rsidRPr="622A97E4">
        <w:rPr>
          <w:b/>
          <w:bCs/>
        </w:rPr>
        <w:t>List</w:t>
      </w:r>
      <w:r w:rsidRPr="622A97E4">
        <w:rPr>
          <w:b/>
          <w:bCs/>
        </w:rPr>
        <w:t>:</w:t>
      </w:r>
      <w:r w:rsidR="24EDC976" w:rsidRPr="622A97E4">
        <w:rPr>
          <w:b/>
          <w:bCs/>
        </w:rPr>
        <w:t xml:space="preserve"> </w:t>
      </w:r>
      <w:r w:rsidR="24EDC976" w:rsidRPr="622A97E4">
        <w:t xml:space="preserve">Can see list of </w:t>
      </w:r>
      <w:proofErr w:type="gramStart"/>
      <w:r w:rsidR="24EDC976" w:rsidRPr="622A97E4">
        <w:t>Jobs</w:t>
      </w:r>
      <w:proofErr w:type="gramEnd"/>
    </w:p>
    <w:p w14:paraId="3234BC5D" w14:textId="71C9306E" w:rsidR="00C565C3" w:rsidRDefault="788A5F6E" w:rsidP="622A97E4">
      <w:pPr>
        <w:jc w:val="both"/>
      </w:pPr>
      <w:r w:rsidRPr="622A97E4">
        <w:t xml:space="preserve"> </w:t>
      </w:r>
    </w:p>
    <w:p w14:paraId="4172DC38" w14:textId="325BF20C" w:rsidR="00C565C3" w:rsidRDefault="788A5F6E" w:rsidP="622A97E4">
      <w:pPr>
        <w:jc w:val="both"/>
        <w:rPr>
          <w:b/>
          <w:bCs/>
        </w:rPr>
      </w:pPr>
      <w:r w:rsidRPr="622A97E4">
        <w:rPr>
          <w:b/>
          <w:bCs/>
        </w:rPr>
        <w:t>Application Process:</w:t>
      </w:r>
      <w:r w:rsidR="5914239D" w:rsidRPr="622A97E4">
        <w:rPr>
          <w:b/>
          <w:bCs/>
        </w:rPr>
        <w:t xml:space="preserve"> </w:t>
      </w:r>
      <w:r w:rsidRPr="622A97E4">
        <w:t>Directly apply for jobs with their profile or upload a specific resume.</w:t>
      </w:r>
    </w:p>
    <w:p w14:paraId="2171FE4E" w14:textId="003E4F91" w:rsidR="00C565C3" w:rsidRDefault="788A5F6E" w:rsidP="622A97E4">
      <w:pPr>
        <w:jc w:val="both"/>
      </w:pPr>
      <w:r w:rsidRPr="622A97E4">
        <w:t>Users can track the status of their applications (e.g., applied, shortlisted, interviewed, rejected).</w:t>
      </w:r>
    </w:p>
    <w:p w14:paraId="25F9768E" w14:textId="73D446F4" w:rsidR="00C565C3" w:rsidRDefault="31582788" w:rsidP="622A97E4">
      <w:pPr>
        <w:jc w:val="both"/>
      </w:pPr>
      <w:r w:rsidRPr="622A97E4">
        <w:t xml:space="preserve">They can see list of applied </w:t>
      </w:r>
      <w:proofErr w:type="gramStart"/>
      <w:r w:rsidRPr="622A97E4">
        <w:t>jobs</w:t>
      </w:r>
      <w:proofErr w:type="gramEnd"/>
    </w:p>
    <w:p w14:paraId="65F4E56B" w14:textId="67273B0E" w:rsidR="00C565C3" w:rsidRDefault="788A5F6E" w:rsidP="622A97E4">
      <w:pPr>
        <w:jc w:val="both"/>
      </w:pPr>
      <w:r w:rsidRPr="622A97E4">
        <w:t xml:space="preserve"> </w:t>
      </w:r>
    </w:p>
    <w:p w14:paraId="5874E918" w14:textId="0D700542" w:rsidR="00C565C3" w:rsidRDefault="00C565C3" w:rsidP="622A97E4">
      <w:pPr>
        <w:jc w:val="both"/>
      </w:pPr>
    </w:p>
    <w:p w14:paraId="45EED2EA" w14:textId="42982271" w:rsidR="00C565C3" w:rsidRDefault="00C565C3" w:rsidP="622A97E4">
      <w:pPr>
        <w:jc w:val="both"/>
      </w:pPr>
    </w:p>
    <w:p w14:paraId="02D3D4D6" w14:textId="6C2B8187" w:rsidR="00C565C3" w:rsidRDefault="742E5D01" w:rsidP="15A32ED3">
      <w:pPr>
        <w:jc w:val="both"/>
        <w:rPr>
          <w:b/>
          <w:bCs/>
        </w:rPr>
      </w:pPr>
      <w:r w:rsidRPr="15A32ED3">
        <w:rPr>
          <w:b/>
          <w:bCs/>
        </w:rPr>
        <w:t>2. Administration Part:</w:t>
      </w:r>
    </w:p>
    <w:p w14:paraId="653CBB45" w14:textId="062625A1" w:rsidR="00C565C3" w:rsidRDefault="742E5D01" w:rsidP="622A97E4">
      <w:pPr>
        <w:jc w:val="both"/>
      </w:pPr>
      <w:r w:rsidRPr="622A97E4">
        <w:t xml:space="preserve"> </w:t>
      </w:r>
    </w:p>
    <w:p w14:paraId="18F68A53" w14:textId="29B7069F" w:rsidR="00C565C3" w:rsidRDefault="742E5D01" w:rsidP="622A97E4">
      <w:pPr>
        <w:jc w:val="both"/>
      </w:pPr>
      <w:r w:rsidRPr="622A97E4">
        <w:rPr>
          <w:b/>
          <w:bCs/>
        </w:rPr>
        <w:t>Employer Sign Up &amp; Profile Creation:</w:t>
      </w:r>
      <w:r w:rsidR="43F30F23" w:rsidRPr="622A97E4">
        <w:rPr>
          <w:b/>
          <w:bCs/>
        </w:rPr>
        <w:t xml:space="preserve"> </w:t>
      </w:r>
      <w:r w:rsidRPr="622A97E4">
        <w:t>Companies can sign up and create their organizational profile, highlighting their culture, values, and the benefits of joining them.</w:t>
      </w:r>
    </w:p>
    <w:p w14:paraId="30777EF0" w14:textId="292A43DF" w:rsidR="00C565C3" w:rsidRDefault="00C565C3" w:rsidP="622A97E4">
      <w:pPr>
        <w:jc w:val="both"/>
      </w:pPr>
    </w:p>
    <w:p w14:paraId="35CAAEE0" w14:textId="531F570D" w:rsidR="00C565C3" w:rsidRDefault="742E5D01" w:rsidP="622A97E4">
      <w:pPr>
        <w:jc w:val="both"/>
      </w:pPr>
      <w:r w:rsidRPr="622A97E4">
        <w:rPr>
          <w:b/>
          <w:bCs/>
        </w:rPr>
        <w:t>Job Posting:</w:t>
      </w:r>
      <w:r w:rsidR="439BADEE" w:rsidRPr="622A97E4">
        <w:rPr>
          <w:b/>
          <w:bCs/>
        </w:rPr>
        <w:t xml:space="preserve"> </w:t>
      </w:r>
      <w:r w:rsidRPr="622A97E4">
        <w:t>A straightforward interface for recruiters to post job openings, specifying details like job description, qualifications required, salary range, etc.</w:t>
      </w:r>
    </w:p>
    <w:p w14:paraId="3D89D084" w14:textId="57399A58" w:rsidR="00C565C3" w:rsidRDefault="742E5D01" w:rsidP="622A97E4">
      <w:pPr>
        <w:jc w:val="both"/>
      </w:pPr>
      <w:r w:rsidRPr="622A97E4">
        <w:t>Specify that the position is for fresh graduates to get relevant applications.</w:t>
      </w:r>
    </w:p>
    <w:p w14:paraId="5EA09825" w14:textId="597E036D" w:rsidR="00C565C3" w:rsidRDefault="00C565C3" w:rsidP="622A97E4">
      <w:pPr>
        <w:jc w:val="both"/>
      </w:pPr>
    </w:p>
    <w:p w14:paraId="0E9A87BA" w14:textId="461C8DF9" w:rsidR="00C565C3" w:rsidRDefault="742E5D01" w:rsidP="622A97E4">
      <w:pPr>
        <w:jc w:val="both"/>
        <w:rPr>
          <w:b/>
          <w:bCs/>
        </w:rPr>
      </w:pPr>
      <w:r w:rsidRPr="622A97E4">
        <w:rPr>
          <w:b/>
          <w:bCs/>
        </w:rPr>
        <w:t>Applicant Tracking System:</w:t>
      </w:r>
    </w:p>
    <w:p w14:paraId="6617C454" w14:textId="328A592A" w:rsidR="00C565C3" w:rsidRDefault="742E5D01" w:rsidP="622A97E4">
      <w:pPr>
        <w:jc w:val="both"/>
      </w:pPr>
      <w:r w:rsidRPr="622A97E4">
        <w:t>View, sort, and manage the received applications.</w:t>
      </w:r>
      <w:r w:rsidR="21B98E53" w:rsidRPr="622A97E4">
        <w:t xml:space="preserve"> </w:t>
      </w:r>
      <w:r w:rsidRPr="622A97E4">
        <w:t>Shortlist, schedule interviews, or send rejection emails right from the platform.</w:t>
      </w:r>
    </w:p>
    <w:p w14:paraId="53ED65ED" w14:textId="4E400C69" w:rsidR="00C565C3" w:rsidRDefault="00C565C3" w:rsidP="622A97E4">
      <w:pPr>
        <w:jc w:val="both"/>
      </w:pPr>
    </w:p>
    <w:p w14:paraId="65122EAB" w14:textId="054BC6F4" w:rsidR="00C565C3" w:rsidRDefault="742E5D01" w:rsidP="622A97E4">
      <w:pPr>
        <w:jc w:val="both"/>
        <w:rPr>
          <w:b/>
          <w:bCs/>
        </w:rPr>
      </w:pPr>
      <w:r w:rsidRPr="622A97E4">
        <w:rPr>
          <w:b/>
          <w:bCs/>
        </w:rPr>
        <w:t>Analytics Dashboard:</w:t>
      </w:r>
      <w:r w:rsidR="75DB6688" w:rsidRPr="622A97E4">
        <w:rPr>
          <w:b/>
          <w:bCs/>
        </w:rPr>
        <w:t xml:space="preserve"> </w:t>
      </w:r>
      <w:r w:rsidRPr="622A97E4">
        <w:t>Track the number of views on a job post, the number of applications received, sources of applications, and more.</w:t>
      </w:r>
    </w:p>
    <w:p w14:paraId="77939B9A" w14:textId="508D75A4" w:rsidR="00C565C3" w:rsidRDefault="00C565C3" w:rsidP="622A97E4">
      <w:pPr>
        <w:jc w:val="both"/>
      </w:pPr>
    </w:p>
    <w:p w14:paraId="17ABEBAC" w14:textId="72BC235E" w:rsidR="00C565C3" w:rsidRDefault="00C565C3" w:rsidP="622A97E4">
      <w:pPr>
        <w:jc w:val="both"/>
      </w:pPr>
    </w:p>
    <w:p w14:paraId="3D36D7DE" w14:textId="692AE38D" w:rsidR="00C565C3" w:rsidRDefault="00C565C3" w:rsidP="622A97E4">
      <w:pPr>
        <w:jc w:val="both"/>
      </w:pPr>
    </w:p>
    <w:p w14:paraId="40F83F8C" w14:textId="5D38BEA4" w:rsidR="00C565C3" w:rsidRDefault="00C565C3" w:rsidP="622A97E4">
      <w:pPr>
        <w:jc w:val="both"/>
      </w:pPr>
    </w:p>
    <w:p w14:paraId="4F5AD821" w14:textId="71321F38" w:rsidR="00C565C3" w:rsidRDefault="000B5282" w:rsidP="622A97E4">
      <w:pPr>
        <w:jc w:val="both"/>
        <w:rPr>
          <w:b/>
          <w:bCs/>
          <w:sz w:val="28"/>
          <w:szCs w:val="28"/>
        </w:rPr>
      </w:pPr>
      <w:r>
        <w:rPr>
          <w:b/>
          <w:bCs/>
          <w:sz w:val="28"/>
          <w:szCs w:val="28"/>
        </w:rPr>
        <w:t>10.</w:t>
      </w:r>
      <w:r w:rsidR="3AD58319" w:rsidRPr="622A97E4">
        <w:rPr>
          <w:b/>
          <w:bCs/>
          <w:sz w:val="28"/>
          <w:szCs w:val="28"/>
        </w:rPr>
        <w:t>Interface Description</w:t>
      </w:r>
      <w:r w:rsidR="742E5D01" w:rsidRPr="622A97E4">
        <w:rPr>
          <w:b/>
          <w:bCs/>
          <w:sz w:val="28"/>
          <w:szCs w:val="28"/>
        </w:rPr>
        <w:t xml:space="preserve"> </w:t>
      </w:r>
    </w:p>
    <w:p w14:paraId="234A8371" w14:textId="3FBC0260" w:rsidR="00C565C3" w:rsidRDefault="00C565C3" w:rsidP="622A97E4">
      <w:pPr>
        <w:jc w:val="both"/>
        <w:rPr>
          <w:b/>
          <w:bCs/>
          <w:sz w:val="28"/>
          <w:szCs w:val="28"/>
        </w:rPr>
      </w:pPr>
    </w:p>
    <w:p w14:paraId="74BA3867" w14:textId="20AA3523" w:rsidR="00C565C3" w:rsidRDefault="65136098" w:rsidP="622A97E4">
      <w:pPr>
        <w:jc w:val="both"/>
      </w:pPr>
      <w:r w:rsidRPr="622A97E4">
        <w:rPr>
          <w:b/>
          <w:bCs/>
        </w:rPr>
        <w:t>Main page</w:t>
      </w:r>
      <w:r w:rsidR="14C01E43" w:rsidRPr="622A97E4">
        <w:rPr>
          <w:b/>
          <w:bCs/>
        </w:rPr>
        <w:t>:</w:t>
      </w:r>
      <w:r w:rsidR="14C01E43" w:rsidRPr="622A97E4">
        <w:t xml:space="preserve"> User will be redirected to this </w:t>
      </w:r>
      <w:proofErr w:type="gramStart"/>
      <w:r w:rsidR="14C01E43" w:rsidRPr="622A97E4">
        <w:t>page, when</w:t>
      </w:r>
      <w:proofErr w:type="gramEnd"/>
      <w:r w:rsidR="14C01E43" w:rsidRPr="622A97E4">
        <w:t xml:space="preserve"> he/she entered t</w:t>
      </w:r>
      <w:r w:rsidR="559E374D" w:rsidRPr="622A97E4">
        <w:t>he</w:t>
      </w:r>
      <w:r w:rsidR="14C01E43" w:rsidRPr="622A97E4">
        <w:t xml:space="preserve"> website</w:t>
      </w:r>
      <w:r w:rsidR="48E4F5B4" w:rsidRPr="622A97E4">
        <w:t>. You can see list of available jobs</w:t>
      </w:r>
      <w:r w:rsidR="299AAA0C" w:rsidRPr="622A97E4">
        <w:t>, f</w:t>
      </w:r>
      <w:r w:rsidR="48E4F5B4" w:rsidRPr="622A97E4">
        <w:t>ilter it b</w:t>
      </w:r>
      <w:r w:rsidR="7146F1C6" w:rsidRPr="622A97E4">
        <w:t xml:space="preserve">y categories and location. To view more about </w:t>
      </w:r>
      <w:proofErr w:type="gramStart"/>
      <w:r w:rsidR="7146F1C6" w:rsidRPr="622A97E4">
        <w:t>job</w:t>
      </w:r>
      <w:proofErr w:type="gramEnd"/>
      <w:r w:rsidR="7146F1C6" w:rsidRPr="622A97E4">
        <w:t xml:space="preserve"> he needs to click MORE DETAILS button.</w:t>
      </w:r>
    </w:p>
    <w:p w14:paraId="3FC29F9A" w14:textId="3E93B619" w:rsidR="00C565C3" w:rsidRDefault="00C565C3" w:rsidP="622A97E4">
      <w:pPr>
        <w:jc w:val="both"/>
      </w:pPr>
    </w:p>
    <w:p w14:paraId="6C19155C" w14:textId="0928C391" w:rsidR="00C565C3" w:rsidRDefault="0F3E4991" w:rsidP="622A97E4">
      <w:pPr>
        <w:jc w:val="both"/>
      </w:pPr>
      <w:r>
        <w:rPr>
          <w:noProof/>
        </w:rPr>
        <w:drawing>
          <wp:inline distT="0" distB="0" distL="0" distR="0" wp14:anchorId="20AC67A8" wp14:editId="19725463">
            <wp:extent cx="2793921" cy="3664158"/>
            <wp:effectExtent l="0" t="0" r="0" b="0"/>
            <wp:docPr id="1345981914" name="Picture 134598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3921" cy="3664158"/>
                    </a:xfrm>
                    <a:prstGeom prst="rect">
                      <a:avLst/>
                    </a:prstGeom>
                  </pic:spPr>
                </pic:pic>
              </a:graphicData>
            </a:graphic>
          </wp:inline>
        </w:drawing>
      </w:r>
    </w:p>
    <w:p w14:paraId="00EF6A42" w14:textId="4CD8E689" w:rsidR="00C565C3" w:rsidRDefault="00C565C3" w:rsidP="622A97E4">
      <w:pPr>
        <w:jc w:val="both"/>
      </w:pPr>
    </w:p>
    <w:p w14:paraId="3B840D2C" w14:textId="60DEE001" w:rsidR="00C565C3" w:rsidRDefault="00C565C3" w:rsidP="622A97E4">
      <w:pPr>
        <w:jc w:val="both"/>
      </w:pPr>
    </w:p>
    <w:p w14:paraId="60764FD7" w14:textId="337E04A1" w:rsidR="00C565C3" w:rsidRDefault="0F3E4991" w:rsidP="622A97E4">
      <w:pPr>
        <w:jc w:val="both"/>
      </w:pPr>
      <w:r>
        <w:t xml:space="preserve">User can filter jobs by category and </w:t>
      </w:r>
      <w:proofErr w:type="gramStart"/>
      <w:r>
        <w:t>locations</w:t>
      </w:r>
      <w:proofErr w:type="gramEnd"/>
    </w:p>
    <w:p w14:paraId="4649A489" w14:textId="14A1C76B" w:rsidR="00C565C3" w:rsidRDefault="00C565C3" w:rsidP="622A97E4">
      <w:pPr>
        <w:jc w:val="both"/>
      </w:pPr>
    </w:p>
    <w:p w14:paraId="6796E115" w14:textId="16767CBD" w:rsidR="00C565C3" w:rsidRDefault="0F3E4991" w:rsidP="622A97E4">
      <w:pPr>
        <w:jc w:val="both"/>
      </w:pPr>
      <w:r>
        <w:rPr>
          <w:noProof/>
        </w:rPr>
        <w:drawing>
          <wp:inline distT="0" distB="0" distL="0" distR="0" wp14:anchorId="787F706E" wp14:editId="3DDE54AA">
            <wp:extent cx="3476625" cy="2180134"/>
            <wp:effectExtent l="0" t="0" r="0" b="0"/>
            <wp:docPr id="782526307" name="Picture 78252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476625" cy="2180134"/>
                    </a:xfrm>
                    <a:prstGeom prst="rect">
                      <a:avLst/>
                    </a:prstGeom>
                  </pic:spPr>
                </pic:pic>
              </a:graphicData>
            </a:graphic>
          </wp:inline>
        </w:drawing>
      </w:r>
    </w:p>
    <w:p w14:paraId="36C0B12C" w14:textId="3DE664A9" w:rsidR="00C565C3" w:rsidRDefault="00C565C3" w:rsidP="622A97E4">
      <w:pPr>
        <w:jc w:val="both"/>
      </w:pPr>
    </w:p>
    <w:p w14:paraId="7CD431AC" w14:textId="656CA008" w:rsidR="00C565C3" w:rsidRDefault="0F3E4991" w:rsidP="622A97E4">
      <w:pPr>
        <w:jc w:val="both"/>
      </w:pPr>
      <w:r>
        <w:t xml:space="preserve">Filter by location </w:t>
      </w:r>
      <w:proofErr w:type="gramStart"/>
      <w:r>
        <w:t>( Seattle</w:t>
      </w:r>
      <w:proofErr w:type="gramEnd"/>
      <w:r>
        <w:t xml:space="preserve"> selected )</w:t>
      </w:r>
    </w:p>
    <w:p w14:paraId="492B1BE0" w14:textId="28F58F3F" w:rsidR="00C565C3" w:rsidRDefault="00C565C3" w:rsidP="622A97E4">
      <w:pPr>
        <w:jc w:val="both"/>
      </w:pPr>
    </w:p>
    <w:p w14:paraId="61B1494F" w14:textId="08CF23D4" w:rsidR="00C565C3" w:rsidRDefault="0F3E4991" w:rsidP="622A97E4">
      <w:pPr>
        <w:jc w:val="both"/>
        <w:rPr>
          <w:b/>
          <w:bCs/>
          <w:sz w:val="28"/>
          <w:szCs w:val="28"/>
        </w:rPr>
      </w:pPr>
      <w:r>
        <w:rPr>
          <w:noProof/>
        </w:rPr>
        <w:drawing>
          <wp:inline distT="0" distB="0" distL="0" distR="0" wp14:anchorId="72B7AA8A" wp14:editId="431BAE9C">
            <wp:extent cx="3734475" cy="5498613"/>
            <wp:effectExtent l="0" t="0" r="0" b="0"/>
            <wp:docPr id="659472379" name="Picture 65947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734475" cy="5498613"/>
                    </a:xfrm>
                    <a:prstGeom prst="rect">
                      <a:avLst/>
                    </a:prstGeom>
                  </pic:spPr>
                </pic:pic>
              </a:graphicData>
            </a:graphic>
          </wp:inline>
        </w:drawing>
      </w:r>
    </w:p>
    <w:p w14:paraId="53A4BEEA" w14:textId="5238AF20" w:rsidR="00C565C3" w:rsidRDefault="00C565C3" w:rsidP="622A97E4">
      <w:pPr>
        <w:jc w:val="both"/>
        <w:rPr>
          <w:b/>
          <w:bCs/>
          <w:sz w:val="28"/>
          <w:szCs w:val="28"/>
        </w:rPr>
      </w:pPr>
    </w:p>
    <w:p w14:paraId="2510FAE2" w14:textId="7F6C49CF" w:rsidR="00C565C3" w:rsidRDefault="00C565C3" w:rsidP="622A97E4">
      <w:pPr>
        <w:jc w:val="both"/>
        <w:rPr>
          <w:b/>
          <w:bCs/>
          <w:sz w:val="28"/>
          <w:szCs w:val="28"/>
        </w:rPr>
      </w:pPr>
    </w:p>
    <w:p w14:paraId="3AC78C16" w14:textId="5A7FA6B1" w:rsidR="00C565C3" w:rsidRDefault="00C565C3" w:rsidP="622A97E4">
      <w:pPr>
        <w:jc w:val="both"/>
        <w:rPr>
          <w:b/>
          <w:bCs/>
          <w:sz w:val="28"/>
          <w:szCs w:val="28"/>
        </w:rPr>
      </w:pPr>
    </w:p>
    <w:p w14:paraId="65D96F1E" w14:textId="7CD056E3" w:rsidR="00C565C3" w:rsidRDefault="00C565C3" w:rsidP="622A97E4">
      <w:pPr>
        <w:jc w:val="both"/>
        <w:rPr>
          <w:b/>
          <w:bCs/>
          <w:sz w:val="28"/>
          <w:szCs w:val="28"/>
        </w:rPr>
      </w:pPr>
    </w:p>
    <w:p w14:paraId="7A9CA711" w14:textId="6A4D73F4" w:rsidR="00C565C3" w:rsidRDefault="00C565C3" w:rsidP="622A97E4">
      <w:pPr>
        <w:jc w:val="both"/>
        <w:rPr>
          <w:b/>
          <w:bCs/>
          <w:sz w:val="28"/>
          <w:szCs w:val="28"/>
        </w:rPr>
      </w:pPr>
    </w:p>
    <w:p w14:paraId="7BD7E6DF" w14:textId="566FA397" w:rsidR="00C565C3" w:rsidRDefault="00C565C3" w:rsidP="622A97E4">
      <w:pPr>
        <w:jc w:val="both"/>
        <w:rPr>
          <w:b/>
          <w:bCs/>
          <w:sz w:val="28"/>
          <w:szCs w:val="28"/>
        </w:rPr>
      </w:pPr>
    </w:p>
    <w:p w14:paraId="4356ACA0" w14:textId="49B1464D" w:rsidR="00C565C3" w:rsidRDefault="00C565C3" w:rsidP="622A97E4">
      <w:pPr>
        <w:jc w:val="both"/>
        <w:rPr>
          <w:b/>
          <w:bCs/>
          <w:sz w:val="28"/>
          <w:szCs w:val="28"/>
        </w:rPr>
      </w:pPr>
    </w:p>
    <w:p w14:paraId="0C97DA7B" w14:textId="02F52CBD" w:rsidR="00C565C3" w:rsidRDefault="00C565C3" w:rsidP="622A97E4">
      <w:pPr>
        <w:jc w:val="both"/>
        <w:rPr>
          <w:b/>
          <w:bCs/>
          <w:sz w:val="28"/>
          <w:szCs w:val="28"/>
        </w:rPr>
      </w:pPr>
    </w:p>
    <w:p w14:paraId="27449B78" w14:textId="0F42F7E6" w:rsidR="00C565C3" w:rsidRDefault="00C565C3" w:rsidP="622A97E4">
      <w:pPr>
        <w:jc w:val="both"/>
        <w:rPr>
          <w:b/>
          <w:bCs/>
          <w:sz w:val="28"/>
          <w:szCs w:val="28"/>
        </w:rPr>
      </w:pPr>
    </w:p>
    <w:p w14:paraId="2FFEEAD6" w14:textId="17B9E16F" w:rsidR="00C565C3" w:rsidRDefault="00C565C3" w:rsidP="15A32ED3">
      <w:pPr>
        <w:jc w:val="both"/>
        <w:rPr>
          <w:b/>
          <w:bCs/>
          <w:sz w:val="28"/>
          <w:szCs w:val="28"/>
        </w:rPr>
      </w:pPr>
    </w:p>
    <w:p w14:paraId="7176E6DA" w14:textId="44D6A349" w:rsidR="00C565C3" w:rsidRDefault="00C565C3" w:rsidP="15A32ED3">
      <w:pPr>
        <w:jc w:val="both"/>
      </w:pPr>
    </w:p>
    <w:p w14:paraId="41FCE4DC" w14:textId="3F31EBC4" w:rsidR="00C565C3" w:rsidRDefault="00C565C3" w:rsidP="15A32ED3">
      <w:pPr>
        <w:jc w:val="both"/>
      </w:pPr>
    </w:p>
    <w:p w14:paraId="7954DCBC" w14:textId="231FFE25" w:rsidR="00C565C3" w:rsidRDefault="0F3E4991" w:rsidP="622A97E4">
      <w:pPr>
        <w:jc w:val="both"/>
      </w:pPr>
      <w:r w:rsidRPr="15A32ED3">
        <w:t>If user clicks to More Details, he will be redirected to this page.</w:t>
      </w:r>
    </w:p>
    <w:p w14:paraId="41BC8DF3" w14:textId="380E110D" w:rsidR="00C565C3" w:rsidRDefault="00C565C3" w:rsidP="622A97E4">
      <w:pPr>
        <w:jc w:val="both"/>
      </w:pPr>
    </w:p>
    <w:p w14:paraId="66263E4A" w14:textId="1C6FC00C" w:rsidR="00C565C3" w:rsidRDefault="00C565C3" w:rsidP="622A97E4">
      <w:pPr>
        <w:jc w:val="both"/>
      </w:pPr>
    </w:p>
    <w:p w14:paraId="3CEA892E" w14:textId="37A36FEE" w:rsidR="00C565C3" w:rsidRDefault="0F3E4991" w:rsidP="622A97E4">
      <w:pPr>
        <w:jc w:val="both"/>
      </w:pPr>
      <w:r>
        <w:rPr>
          <w:noProof/>
        </w:rPr>
        <w:drawing>
          <wp:inline distT="0" distB="0" distL="0" distR="0" wp14:anchorId="61268674" wp14:editId="79ABA303">
            <wp:extent cx="2486025" cy="4572000"/>
            <wp:effectExtent l="0" t="0" r="0" b="0"/>
            <wp:docPr id="1100205081" name="Picture 1100205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86025" cy="4572000"/>
                    </a:xfrm>
                    <a:prstGeom prst="rect">
                      <a:avLst/>
                    </a:prstGeom>
                  </pic:spPr>
                </pic:pic>
              </a:graphicData>
            </a:graphic>
          </wp:inline>
        </w:drawing>
      </w:r>
    </w:p>
    <w:p w14:paraId="485D27E0" w14:textId="056A26DB" w:rsidR="00C565C3" w:rsidRDefault="00C565C3" w:rsidP="622A97E4">
      <w:pPr>
        <w:jc w:val="both"/>
      </w:pPr>
    </w:p>
    <w:p w14:paraId="2DEBF58A" w14:textId="454B5F15" w:rsidR="00C565C3" w:rsidRDefault="00C565C3" w:rsidP="622A97E4">
      <w:pPr>
        <w:jc w:val="both"/>
      </w:pPr>
    </w:p>
    <w:p w14:paraId="0EB8CE7B" w14:textId="765660A3" w:rsidR="22377EF3" w:rsidRDefault="22377EF3" w:rsidP="22377EF3">
      <w:pPr>
        <w:jc w:val="both"/>
      </w:pPr>
    </w:p>
    <w:p w14:paraId="7DD00F1E" w14:textId="783E5988" w:rsidR="22377EF3" w:rsidRDefault="22377EF3" w:rsidP="22377EF3">
      <w:pPr>
        <w:jc w:val="both"/>
      </w:pPr>
    </w:p>
    <w:p w14:paraId="01B19EF0" w14:textId="17D9178C" w:rsidR="22377EF3" w:rsidRDefault="22377EF3" w:rsidP="22377EF3">
      <w:pPr>
        <w:jc w:val="both"/>
      </w:pPr>
    </w:p>
    <w:p w14:paraId="736E1D1C" w14:textId="42B3FCD0" w:rsidR="22377EF3" w:rsidRDefault="22377EF3" w:rsidP="22377EF3">
      <w:pPr>
        <w:jc w:val="both"/>
      </w:pPr>
    </w:p>
    <w:p w14:paraId="45768EDE" w14:textId="1231D880" w:rsidR="22377EF3" w:rsidRDefault="22377EF3" w:rsidP="22377EF3">
      <w:pPr>
        <w:jc w:val="both"/>
      </w:pPr>
    </w:p>
    <w:p w14:paraId="0960AB01" w14:textId="6C8550D7" w:rsidR="22377EF3" w:rsidRDefault="22377EF3" w:rsidP="22377EF3">
      <w:pPr>
        <w:jc w:val="both"/>
      </w:pPr>
    </w:p>
    <w:p w14:paraId="5281D01A" w14:textId="57DF88DE" w:rsidR="22377EF3" w:rsidRDefault="22377EF3" w:rsidP="22377EF3">
      <w:pPr>
        <w:jc w:val="both"/>
      </w:pPr>
    </w:p>
    <w:p w14:paraId="7D8DDF9D" w14:textId="4996600B" w:rsidR="22377EF3" w:rsidRDefault="22377EF3" w:rsidP="22377EF3">
      <w:pPr>
        <w:jc w:val="both"/>
      </w:pPr>
    </w:p>
    <w:p w14:paraId="55E7B4F1" w14:textId="050DB595" w:rsidR="22377EF3" w:rsidRDefault="22377EF3" w:rsidP="22377EF3">
      <w:pPr>
        <w:jc w:val="both"/>
      </w:pPr>
    </w:p>
    <w:p w14:paraId="582BBEF0" w14:textId="0F7A3A6F" w:rsidR="22377EF3" w:rsidRDefault="22377EF3" w:rsidP="22377EF3">
      <w:pPr>
        <w:jc w:val="both"/>
      </w:pPr>
    </w:p>
    <w:p w14:paraId="6A657347" w14:textId="16E327F6" w:rsidR="00C565C3" w:rsidRDefault="71555282" w:rsidP="22377EF3">
      <w:pPr>
        <w:jc w:val="both"/>
      </w:pPr>
      <w:r w:rsidRPr="22377EF3">
        <w:t>To apply for</w:t>
      </w:r>
      <w:r w:rsidR="72484D4E" w:rsidRPr="22377EF3">
        <w:t xml:space="preserve"> a</w:t>
      </w:r>
      <w:r w:rsidRPr="22377EF3">
        <w:t xml:space="preserve"> job and get access to the Dashboard user have to login system first. </w:t>
      </w:r>
    </w:p>
    <w:p w14:paraId="4DF8AA02" w14:textId="39076396" w:rsidR="22377EF3" w:rsidRDefault="22377EF3" w:rsidP="22377EF3">
      <w:pPr>
        <w:jc w:val="both"/>
      </w:pPr>
    </w:p>
    <w:p w14:paraId="6189B8CC" w14:textId="40FD8F2D" w:rsidR="35F72602" w:rsidRDefault="35F72602" w:rsidP="22377EF3">
      <w:pPr>
        <w:jc w:val="both"/>
      </w:pPr>
      <w:r>
        <w:rPr>
          <w:noProof/>
        </w:rPr>
        <w:lastRenderedPageBreak/>
        <w:drawing>
          <wp:inline distT="0" distB="0" distL="0" distR="0" wp14:anchorId="475D163D" wp14:editId="2525B09D">
            <wp:extent cx="4572000" cy="1438275"/>
            <wp:effectExtent l="0" t="0" r="0" b="0"/>
            <wp:docPr id="1616267211" name="Picture 161626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438275"/>
                    </a:xfrm>
                    <a:prstGeom prst="rect">
                      <a:avLst/>
                    </a:prstGeom>
                  </pic:spPr>
                </pic:pic>
              </a:graphicData>
            </a:graphic>
          </wp:inline>
        </w:drawing>
      </w:r>
    </w:p>
    <w:p w14:paraId="65DE8700" w14:textId="192CE574" w:rsidR="00C565C3" w:rsidRDefault="00C565C3" w:rsidP="622A97E4">
      <w:pPr>
        <w:jc w:val="both"/>
      </w:pPr>
    </w:p>
    <w:p w14:paraId="3C99383E" w14:textId="4353A7FB" w:rsidR="00C565C3" w:rsidRDefault="00C565C3" w:rsidP="622A97E4">
      <w:pPr>
        <w:jc w:val="both"/>
      </w:pPr>
    </w:p>
    <w:p w14:paraId="30F28912" w14:textId="0973723A" w:rsidR="00C565C3" w:rsidRDefault="35F72602" w:rsidP="622A97E4">
      <w:pPr>
        <w:jc w:val="both"/>
      </w:pPr>
      <w:proofErr w:type="gramStart"/>
      <w:r>
        <w:t xml:space="preserve">If </w:t>
      </w:r>
      <w:r w:rsidR="3EAB4A4A">
        <w:t xml:space="preserve"> </w:t>
      </w:r>
      <w:r>
        <w:t>user</w:t>
      </w:r>
      <w:proofErr w:type="gramEnd"/>
      <w:r>
        <w:t xml:space="preserve"> clicks to Log in, he/she will be redirected to Login Page. If you </w:t>
      </w:r>
      <w:proofErr w:type="gramStart"/>
      <w:r>
        <w:t>not registered</w:t>
      </w:r>
      <w:proofErr w:type="gramEnd"/>
      <w:r>
        <w:t xml:space="preserve"> you have to register first in Reg</w:t>
      </w:r>
      <w:r w:rsidR="424C2F81">
        <w:t>ister page</w:t>
      </w:r>
    </w:p>
    <w:p w14:paraId="7EB389BE" w14:textId="379D3E2F" w:rsidR="22377EF3" w:rsidRDefault="22377EF3" w:rsidP="22377EF3">
      <w:pPr>
        <w:jc w:val="both"/>
      </w:pPr>
    </w:p>
    <w:p w14:paraId="20781E51" w14:textId="09C03387" w:rsidR="4B630D9A" w:rsidRDefault="4B630D9A" w:rsidP="22377EF3">
      <w:pPr>
        <w:jc w:val="both"/>
      </w:pPr>
      <w:r>
        <w:rPr>
          <w:noProof/>
        </w:rPr>
        <w:drawing>
          <wp:inline distT="0" distB="0" distL="0" distR="0" wp14:anchorId="128CB220" wp14:editId="653EE46C">
            <wp:extent cx="3190875" cy="4572000"/>
            <wp:effectExtent l="0" t="0" r="0" b="0"/>
            <wp:docPr id="539280519" name="Picture 53928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190875" cy="4572000"/>
                    </a:xfrm>
                    <a:prstGeom prst="rect">
                      <a:avLst/>
                    </a:prstGeom>
                  </pic:spPr>
                </pic:pic>
              </a:graphicData>
            </a:graphic>
          </wp:inline>
        </w:drawing>
      </w:r>
    </w:p>
    <w:p w14:paraId="5D6ABF7F" w14:textId="4776917A" w:rsidR="00C565C3" w:rsidRDefault="00C565C3" w:rsidP="622A97E4">
      <w:pPr>
        <w:jc w:val="both"/>
      </w:pPr>
    </w:p>
    <w:p w14:paraId="69328CEF" w14:textId="1D0BDB40" w:rsidR="622A97E4" w:rsidRDefault="622A97E4" w:rsidP="622A97E4">
      <w:pPr>
        <w:jc w:val="both"/>
      </w:pPr>
    </w:p>
    <w:p w14:paraId="014745FE" w14:textId="582DBEC1" w:rsidR="622A97E4" w:rsidRDefault="4B630D9A" w:rsidP="622A97E4">
      <w:pPr>
        <w:jc w:val="both"/>
      </w:pPr>
      <w:r>
        <w:t xml:space="preserve">After registering </w:t>
      </w:r>
      <w:proofErr w:type="spellStart"/>
      <w:r>
        <w:t>user’ll</w:t>
      </w:r>
      <w:proofErr w:type="spellEnd"/>
      <w:r>
        <w:t xml:space="preserve"> be redirected to Login Page again. User/Admin both use same page. We divided them by role (0: regular user, 1: A</w:t>
      </w:r>
      <w:r w:rsidR="1650ED72">
        <w:t>dmin)</w:t>
      </w:r>
    </w:p>
    <w:p w14:paraId="1123486F" w14:textId="43009782" w:rsidR="22377EF3" w:rsidRDefault="22377EF3" w:rsidP="22377EF3">
      <w:pPr>
        <w:jc w:val="both"/>
      </w:pPr>
    </w:p>
    <w:p w14:paraId="2DC50F79" w14:textId="3629E92A" w:rsidR="1650ED72" w:rsidRDefault="1650ED72" w:rsidP="22377EF3">
      <w:pPr>
        <w:jc w:val="both"/>
      </w:pPr>
      <w:r>
        <w:rPr>
          <w:noProof/>
        </w:rPr>
        <w:drawing>
          <wp:inline distT="0" distB="0" distL="0" distR="0" wp14:anchorId="73D305BE" wp14:editId="14115639">
            <wp:extent cx="2550240" cy="3438525"/>
            <wp:effectExtent l="0" t="0" r="0" b="0"/>
            <wp:docPr id="742177560" name="Picture 742177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0240" cy="3438525"/>
                    </a:xfrm>
                    <a:prstGeom prst="rect">
                      <a:avLst/>
                    </a:prstGeom>
                  </pic:spPr>
                </pic:pic>
              </a:graphicData>
            </a:graphic>
          </wp:inline>
        </w:drawing>
      </w:r>
      <w:r>
        <w:rPr>
          <w:noProof/>
        </w:rPr>
        <w:drawing>
          <wp:inline distT="0" distB="0" distL="0" distR="0" wp14:anchorId="75C97A9C" wp14:editId="7BF483D4">
            <wp:extent cx="2558098" cy="3449120"/>
            <wp:effectExtent l="0" t="0" r="0" b="0"/>
            <wp:docPr id="1300677088" name="Picture 1300677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8098" cy="3449120"/>
                    </a:xfrm>
                    <a:prstGeom prst="rect">
                      <a:avLst/>
                    </a:prstGeom>
                  </pic:spPr>
                </pic:pic>
              </a:graphicData>
            </a:graphic>
          </wp:inline>
        </w:drawing>
      </w:r>
    </w:p>
    <w:p w14:paraId="61659CEF" w14:textId="14C9AE66" w:rsidR="22377EF3" w:rsidRDefault="22377EF3" w:rsidP="22377EF3">
      <w:pPr>
        <w:jc w:val="both"/>
      </w:pPr>
    </w:p>
    <w:p w14:paraId="093858DD" w14:textId="13734E83" w:rsidR="22377EF3" w:rsidRDefault="22377EF3" w:rsidP="22377EF3">
      <w:pPr>
        <w:jc w:val="both"/>
      </w:pPr>
    </w:p>
    <w:p w14:paraId="4D306793" w14:textId="5BBFE353" w:rsidR="22377EF3" w:rsidRDefault="22377EF3" w:rsidP="22377EF3">
      <w:pPr>
        <w:jc w:val="both"/>
      </w:pPr>
    </w:p>
    <w:p w14:paraId="5DEC2427" w14:textId="4CA559E3" w:rsidR="1650ED72" w:rsidRDefault="1650ED72" w:rsidP="22377EF3">
      <w:pPr>
        <w:jc w:val="both"/>
        <w:rPr>
          <w:b/>
          <w:bCs/>
          <w:sz w:val="28"/>
          <w:szCs w:val="28"/>
        </w:rPr>
      </w:pPr>
      <w:r w:rsidRPr="22377EF3">
        <w:rPr>
          <w:b/>
          <w:bCs/>
          <w:sz w:val="28"/>
          <w:szCs w:val="28"/>
        </w:rPr>
        <w:t>Dashboard</w:t>
      </w:r>
    </w:p>
    <w:p w14:paraId="72D4B48E" w14:textId="0D1FF21A" w:rsidR="22377EF3" w:rsidRDefault="22377EF3" w:rsidP="22377EF3">
      <w:pPr>
        <w:jc w:val="both"/>
        <w:rPr>
          <w:b/>
          <w:bCs/>
        </w:rPr>
      </w:pPr>
    </w:p>
    <w:p w14:paraId="698A6D74" w14:textId="51DC7647" w:rsidR="1650ED72" w:rsidRDefault="1650ED72" w:rsidP="22377EF3">
      <w:pPr>
        <w:jc w:val="both"/>
      </w:pPr>
      <w:r w:rsidRPr="22377EF3">
        <w:lastRenderedPageBreak/>
        <w:t xml:space="preserve">In main dashboard </w:t>
      </w:r>
      <w:r w:rsidR="189151A9" w:rsidRPr="22377EF3">
        <w:t>page user can see joined date and number of jobs he/she applied</w:t>
      </w:r>
    </w:p>
    <w:p w14:paraId="33F20055" w14:textId="2C75F43F" w:rsidR="22377EF3" w:rsidRDefault="22377EF3" w:rsidP="22377EF3">
      <w:pPr>
        <w:jc w:val="both"/>
      </w:pPr>
    </w:p>
    <w:p w14:paraId="260DA300" w14:textId="1184B106" w:rsidR="48B4085B" w:rsidRDefault="48B4085B" w:rsidP="22377EF3">
      <w:pPr>
        <w:jc w:val="both"/>
      </w:pPr>
      <w:r>
        <w:rPr>
          <w:noProof/>
        </w:rPr>
        <w:drawing>
          <wp:inline distT="0" distB="0" distL="0" distR="0" wp14:anchorId="67EB5B84" wp14:editId="011599C2">
            <wp:extent cx="2564904" cy="2647643"/>
            <wp:effectExtent l="0" t="0" r="0" b="0"/>
            <wp:docPr id="2127002659" name="Picture 21270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4904" cy="2647643"/>
                    </a:xfrm>
                    <a:prstGeom prst="rect">
                      <a:avLst/>
                    </a:prstGeom>
                  </pic:spPr>
                </pic:pic>
              </a:graphicData>
            </a:graphic>
          </wp:inline>
        </w:drawing>
      </w:r>
      <w:r>
        <w:tab/>
      </w:r>
    </w:p>
    <w:p w14:paraId="3CEA0280" w14:textId="3E600E10" w:rsidR="01611FD3" w:rsidRDefault="01611FD3" w:rsidP="22377EF3">
      <w:pPr>
        <w:jc w:val="both"/>
        <w:rPr>
          <w:b/>
          <w:bCs/>
        </w:rPr>
      </w:pPr>
      <w:r w:rsidRPr="22377EF3">
        <w:rPr>
          <w:b/>
          <w:bCs/>
        </w:rPr>
        <w:t>Applied Jobs</w:t>
      </w:r>
    </w:p>
    <w:p w14:paraId="2A6B5DB4" w14:textId="139F2922" w:rsidR="22377EF3" w:rsidRDefault="22377EF3" w:rsidP="22377EF3">
      <w:pPr>
        <w:jc w:val="both"/>
        <w:rPr>
          <w:b/>
          <w:bCs/>
        </w:rPr>
      </w:pPr>
    </w:p>
    <w:p w14:paraId="1776E495" w14:textId="52ED1F2F" w:rsidR="01611FD3" w:rsidRDefault="01611FD3" w:rsidP="22377EF3">
      <w:pPr>
        <w:jc w:val="both"/>
      </w:pPr>
      <w:r w:rsidRPr="22377EF3">
        <w:t>Here you can see list of your applied jobs. (There should be statuses (Pendin</w:t>
      </w:r>
      <w:r w:rsidR="61A68D37" w:rsidRPr="22377EF3">
        <w:t>g</w:t>
      </w:r>
      <w:r w:rsidRPr="22377EF3">
        <w:t>, In pro</w:t>
      </w:r>
      <w:r w:rsidR="0CBE500B" w:rsidRPr="22377EF3">
        <w:t>cess…</w:t>
      </w:r>
      <w:proofErr w:type="spellStart"/>
      <w:r w:rsidR="16A2C4A4" w:rsidRPr="22377EF3">
        <w:t>etc</w:t>
      </w:r>
      <w:proofErr w:type="spellEnd"/>
      <w:r w:rsidR="0CBE500B" w:rsidRPr="22377EF3">
        <w:t>)</w:t>
      </w:r>
      <w:r w:rsidR="64EFB5BB" w:rsidRPr="22377EF3">
        <w:t xml:space="preserve">. It’ll be in future </w:t>
      </w:r>
      <w:proofErr w:type="gramStart"/>
      <w:r w:rsidR="64EFB5BB" w:rsidRPr="22377EF3">
        <w:t>jobs</w:t>
      </w:r>
      <w:proofErr w:type="gramEnd"/>
    </w:p>
    <w:p w14:paraId="2AD1D94F" w14:textId="08A41BB0" w:rsidR="22377EF3" w:rsidRDefault="22377EF3" w:rsidP="22377EF3">
      <w:pPr>
        <w:jc w:val="both"/>
      </w:pPr>
    </w:p>
    <w:p w14:paraId="409C606A" w14:textId="17EA386B" w:rsidR="01611FD3" w:rsidRDefault="01611FD3" w:rsidP="22377EF3">
      <w:pPr>
        <w:jc w:val="both"/>
      </w:pPr>
      <w:r>
        <w:rPr>
          <w:noProof/>
        </w:rPr>
        <w:drawing>
          <wp:inline distT="0" distB="0" distL="0" distR="0" wp14:anchorId="78BD697E" wp14:editId="1AA0A2F5">
            <wp:extent cx="3506391" cy="3619500"/>
            <wp:effectExtent l="0" t="0" r="0" b="0"/>
            <wp:docPr id="614985543" name="Picture 61498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06391" cy="3619500"/>
                    </a:xfrm>
                    <a:prstGeom prst="rect">
                      <a:avLst/>
                    </a:prstGeom>
                  </pic:spPr>
                </pic:pic>
              </a:graphicData>
            </a:graphic>
          </wp:inline>
        </w:drawing>
      </w:r>
    </w:p>
    <w:p w14:paraId="7D89442C" w14:textId="72B5D285" w:rsidR="22377EF3" w:rsidRDefault="22377EF3" w:rsidP="22377EF3">
      <w:pPr>
        <w:jc w:val="both"/>
      </w:pPr>
    </w:p>
    <w:p w14:paraId="45E89C0C" w14:textId="70420998" w:rsidR="22377EF3" w:rsidRDefault="22377EF3" w:rsidP="22377EF3">
      <w:pPr>
        <w:jc w:val="both"/>
      </w:pPr>
    </w:p>
    <w:p w14:paraId="40351109" w14:textId="65C1634A" w:rsidR="34C56EA2" w:rsidRDefault="34C56EA2" w:rsidP="22377EF3">
      <w:pPr>
        <w:jc w:val="both"/>
      </w:pPr>
      <w:r>
        <w:t xml:space="preserve">Personal Info: User can see own personal </w:t>
      </w:r>
      <w:proofErr w:type="gramStart"/>
      <w:r>
        <w:t>information</w:t>
      </w:r>
      <w:proofErr w:type="gramEnd"/>
    </w:p>
    <w:p w14:paraId="077CE89C" w14:textId="0C40BE4F" w:rsidR="22377EF3" w:rsidRDefault="22377EF3" w:rsidP="22377EF3">
      <w:pPr>
        <w:jc w:val="both"/>
      </w:pPr>
    </w:p>
    <w:p w14:paraId="74C6B760" w14:textId="4B8863CD" w:rsidR="34C56EA2" w:rsidRDefault="34C56EA2" w:rsidP="22377EF3">
      <w:pPr>
        <w:jc w:val="both"/>
      </w:pPr>
      <w:r>
        <w:rPr>
          <w:noProof/>
        </w:rPr>
        <w:drawing>
          <wp:inline distT="0" distB="0" distL="0" distR="0" wp14:anchorId="4E958A50" wp14:editId="15CD0BAA">
            <wp:extent cx="2514600" cy="2595716"/>
            <wp:effectExtent l="0" t="0" r="0" b="0"/>
            <wp:docPr id="1615198065" name="Picture 161519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4600" cy="2595716"/>
                    </a:xfrm>
                    <a:prstGeom prst="rect">
                      <a:avLst/>
                    </a:prstGeom>
                  </pic:spPr>
                </pic:pic>
              </a:graphicData>
            </a:graphic>
          </wp:inline>
        </w:drawing>
      </w:r>
    </w:p>
    <w:p w14:paraId="60C6A9F1" w14:textId="7BDE7804" w:rsidR="24A2B2F1" w:rsidRDefault="24A2B2F1" w:rsidP="22377EF3">
      <w:pPr>
        <w:jc w:val="both"/>
      </w:pPr>
      <w:r>
        <w:t>Go back button navigate to website. From there you can go Dashboard again if you want. After Login you can apply for active jobs also.</w:t>
      </w:r>
    </w:p>
    <w:p w14:paraId="53AC5F3D" w14:textId="5F024F65" w:rsidR="22377EF3" w:rsidRDefault="22377EF3" w:rsidP="22377EF3">
      <w:pPr>
        <w:jc w:val="both"/>
      </w:pPr>
    </w:p>
    <w:p w14:paraId="61780847" w14:textId="21FFE3CA" w:rsidR="24A2B2F1" w:rsidRDefault="24A2B2F1" w:rsidP="22377EF3">
      <w:pPr>
        <w:jc w:val="both"/>
      </w:pPr>
      <w:r>
        <w:rPr>
          <w:noProof/>
        </w:rPr>
        <w:drawing>
          <wp:inline distT="0" distB="0" distL="0" distR="0" wp14:anchorId="10934E13" wp14:editId="6DC48A89">
            <wp:extent cx="4572000" cy="1009650"/>
            <wp:effectExtent l="0" t="0" r="0" b="0"/>
            <wp:docPr id="1763617837" name="Picture 1763617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275922B4" w14:textId="00E768C3" w:rsidR="22377EF3" w:rsidRDefault="22377EF3" w:rsidP="22377EF3">
      <w:pPr>
        <w:jc w:val="both"/>
      </w:pPr>
    </w:p>
    <w:p w14:paraId="6B98E1C2" w14:textId="2FFBEE5B" w:rsidR="22377EF3" w:rsidRDefault="22377EF3" w:rsidP="22377EF3">
      <w:pPr>
        <w:jc w:val="both"/>
      </w:pPr>
    </w:p>
    <w:p w14:paraId="7114DE37" w14:textId="208AF9FA" w:rsidR="24A2B2F1" w:rsidRDefault="24A2B2F1" w:rsidP="22377EF3">
      <w:pPr>
        <w:jc w:val="both"/>
        <w:rPr>
          <w:b/>
          <w:bCs/>
          <w:sz w:val="28"/>
          <w:szCs w:val="28"/>
        </w:rPr>
      </w:pPr>
      <w:r w:rsidRPr="22377EF3">
        <w:rPr>
          <w:b/>
          <w:bCs/>
          <w:sz w:val="28"/>
          <w:szCs w:val="28"/>
        </w:rPr>
        <w:t>Admin Dashboard</w:t>
      </w:r>
    </w:p>
    <w:p w14:paraId="2CB50C81" w14:textId="56F1206B" w:rsidR="22377EF3" w:rsidRDefault="22377EF3" w:rsidP="22377EF3">
      <w:pPr>
        <w:jc w:val="both"/>
        <w:rPr>
          <w:b/>
          <w:bCs/>
          <w:sz w:val="28"/>
          <w:szCs w:val="28"/>
        </w:rPr>
      </w:pPr>
    </w:p>
    <w:p w14:paraId="4A3D75CC" w14:textId="7598F512" w:rsidR="643A92EE" w:rsidRDefault="643A92EE" w:rsidP="22377EF3">
      <w:pPr>
        <w:jc w:val="both"/>
        <w:rPr>
          <w:sz w:val="28"/>
          <w:szCs w:val="28"/>
        </w:rPr>
      </w:pPr>
      <w:r w:rsidRPr="22377EF3">
        <w:rPr>
          <w:sz w:val="28"/>
          <w:szCs w:val="28"/>
        </w:rPr>
        <w:t xml:space="preserve">In main page of the dashboard admin can see number of jobs, </w:t>
      </w:r>
      <w:proofErr w:type="gramStart"/>
      <w:r w:rsidRPr="22377EF3">
        <w:rPr>
          <w:sz w:val="28"/>
          <w:szCs w:val="28"/>
        </w:rPr>
        <w:t>categories</w:t>
      </w:r>
      <w:proofErr w:type="gramEnd"/>
      <w:r w:rsidRPr="22377EF3">
        <w:rPr>
          <w:sz w:val="28"/>
          <w:szCs w:val="28"/>
        </w:rPr>
        <w:t xml:space="preserve"> and analytics (For now it is </w:t>
      </w:r>
      <w:r w:rsidR="4C2CCFC4" w:rsidRPr="22377EF3">
        <w:rPr>
          <w:sz w:val="28"/>
          <w:szCs w:val="28"/>
        </w:rPr>
        <w:t>static, it’ll be done in future works)</w:t>
      </w:r>
    </w:p>
    <w:p w14:paraId="3910621E" w14:textId="7CBC8051" w:rsidR="22377EF3" w:rsidRDefault="22377EF3" w:rsidP="22377EF3">
      <w:pPr>
        <w:jc w:val="both"/>
        <w:rPr>
          <w:b/>
          <w:bCs/>
          <w:sz w:val="28"/>
          <w:szCs w:val="28"/>
        </w:rPr>
      </w:pPr>
    </w:p>
    <w:p w14:paraId="02E142DC" w14:textId="0C968026" w:rsidR="24A2B2F1" w:rsidRDefault="24A2B2F1" w:rsidP="22377EF3">
      <w:pPr>
        <w:jc w:val="both"/>
        <w:rPr>
          <w:b/>
          <w:bCs/>
          <w:sz w:val="28"/>
          <w:szCs w:val="28"/>
        </w:rPr>
      </w:pPr>
      <w:r>
        <w:rPr>
          <w:noProof/>
        </w:rPr>
        <w:lastRenderedPageBreak/>
        <w:drawing>
          <wp:inline distT="0" distB="0" distL="0" distR="0" wp14:anchorId="5C1F94FF" wp14:editId="01BBD0D7">
            <wp:extent cx="4400550" cy="4572000"/>
            <wp:effectExtent l="0" t="0" r="0" b="0"/>
            <wp:docPr id="646838343" name="Picture 646838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EC38FB3" w14:textId="5E9B305F" w:rsidR="22377EF3" w:rsidRDefault="22377EF3" w:rsidP="22377EF3">
      <w:pPr>
        <w:jc w:val="both"/>
        <w:rPr>
          <w:b/>
          <w:bCs/>
        </w:rPr>
      </w:pPr>
    </w:p>
    <w:p w14:paraId="445CE394" w14:textId="146A9521" w:rsidR="22377EF3" w:rsidRDefault="22377EF3" w:rsidP="22377EF3">
      <w:pPr>
        <w:jc w:val="both"/>
        <w:rPr>
          <w:b/>
          <w:bCs/>
        </w:rPr>
      </w:pPr>
    </w:p>
    <w:p w14:paraId="46F659B4" w14:textId="4AB03BF8" w:rsidR="046B1E92" w:rsidRDefault="046B1E92" w:rsidP="22377EF3">
      <w:pPr>
        <w:jc w:val="both"/>
        <w:rPr>
          <w:b/>
          <w:bCs/>
        </w:rPr>
      </w:pPr>
      <w:r w:rsidRPr="22377EF3">
        <w:rPr>
          <w:b/>
          <w:bCs/>
        </w:rPr>
        <w:t xml:space="preserve">Admin can see Job lists, </w:t>
      </w:r>
      <w:proofErr w:type="gramStart"/>
      <w:r w:rsidRPr="22377EF3">
        <w:rPr>
          <w:b/>
          <w:bCs/>
        </w:rPr>
        <w:t>edit</w:t>
      </w:r>
      <w:proofErr w:type="gramEnd"/>
      <w:r w:rsidRPr="22377EF3">
        <w:rPr>
          <w:b/>
          <w:bCs/>
        </w:rPr>
        <w:t xml:space="preserve"> and delete. </w:t>
      </w:r>
    </w:p>
    <w:p w14:paraId="6D8569CD" w14:textId="23A60BAB" w:rsidR="22377EF3" w:rsidRDefault="22377EF3" w:rsidP="22377EF3">
      <w:pPr>
        <w:jc w:val="both"/>
        <w:rPr>
          <w:b/>
          <w:bCs/>
        </w:rPr>
      </w:pPr>
    </w:p>
    <w:p w14:paraId="09A048D5" w14:textId="134655A6" w:rsidR="046B1E92" w:rsidRDefault="046B1E92" w:rsidP="22377EF3">
      <w:pPr>
        <w:jc w:val="both"/>
      </w:pPr>
      <w:r>
        <w:rPr>
          <w:noProof/>
        </w:rPr>
        <w:drawing>
          <wp:inline distT="0" distB="0" distL="0" distR="0" wp14:anchorId="0AACECE8" wp14:editId="19352D48">
            <wp:extent cx="4572000" cy="2495550"/>
            <wp:effectExtent l="0" t="0" r="0" b="0"/>
            <wp:docPr id="1288468624" name="Picture 128846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5E77CDCA" w14:textId="5D45770A" w:rsidR="22377EF3" w:rsidRDefault="22377EF3" w:rsidP="22377EF3">
      <w:pPr>
        <w:jc w:val="both"/>
      </w:pPr>
    </w:p>
    <w:p w14:paraId="100F4708" w14:textId="54846948" w:rsidR="22377EF3" w:rsidRDefault="22377EF3" w:rsidP="22377EF3">
      <w:pPr>
        <w:jc w:val="both"/>
      </w:pPr>
    </w:p>
    <w:p w14:paraId="597A5D6D" w14:textId="051B1150" w:rsidR="24413B96" w:rsidRDefault="24413B96" w:rsidP="22377EF3">
      <w:pPr>
        <w:jc w:val="both"/>
      </w:pPr>
      <w:r>
        <w:t>Also add new job</w:t>
      </w:r>
    </w:p>
    <w:p w14:paraId="67867AC0" w14:textId="6C16C031" w:rsidR="22377EF3" w:rsidRDefault="22377EF3" w:rsidP="22377EF3">
      <w:pPr>
        <w:jc w:val="both"/>
      </w:pPr>
    </w:p>
    <w:p w14:paraId="2F787F3C" w14:textId="4E85EADD" w:rsidR="24413B96" w:rsidRDefault="24413B96" w:rsidP="22377EF3">
      <w:pPr>
        <w:jc w:val="both"/>
      </w:pPr>
      <w:r>
        <w:rPr>
          <w:noProof/>
        </w:rPr>
        <w:drawing>
          <wp:inline distT="0" distB="0" distL="0" distR="0" wp14:anchorId="1F37217F" wp14:editId="32AAAB0F">
            <wp:extent cx="4572000" cy="3200400"/>
            <wp:effectExtent l="0" t="0" r="0" b="0"/>
            <wp:docPr id="1905049391" name="Picture 190504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749F7941" w14:textId="7F9544D7" w:rsidR="22377EF3" w:rsidRDefault="22377EF3" w:rsidP="22377EF3">
      <w:pPr>
        <w:jc w:val="both"/>
      </w:pPr>
    </w:p>
    <w:p w14:paraId="54C3B46E" w14:textId="0462E0A1" w:rsidR="22377EF3" w:rsidRDefault="22377EF3" w:rsidP="22377EF3">
      <w:pPr>
        <w:jc w:val="both"/>
      </w:pPr>
    </w:p>
    <w:p w14:paraId="407808EB" w14:textId="44690A23" w:rsidR="22377EF3" w:rsidRDefault="22377EF3" w:rsidP="22377EF3">
      <w:pPr>
        <w:jc w:val="both"/>
      </w:pPr>
    </w:p>
    <w:p w14:paraId="478EABFE" w14:textId="6F99F541" w:rsidR="22377EF3" w:rsidRDefault="22377EF3" w:rsidP="22377EF3">
      <w:pPr>
        <w:jc w:val="both"/>
      </w:pPr>
    </w:p>
    <w:p w14:paraId="45F3C0FF" w14:textId="3FB3C9FA" w:rsidR="22377EF3" w:rsidRDefault="22377EF3" w:rsidP="22377EF3">
      <w:pPr>
        <w:jc w:val="both"/>
      </w:pPr>
    </w:p>
    <w:p w14:paraId="6660B3B3" w14:textId="06365016" w:rsidR="22377EF3" w:rsidRDefault="22377EF3" w:rsidP="22377EF3">
      <w:pPr>
        <w:jc w:val="both"/>
      </w:pPr>
    </w:p>
    <w:p w14:paraId="472FA06D" w14:textId="4469CBD2" w:rsidR="24413B96" w:rsidRDefault="24413B96" w:rsidP="22377EF3">
      <w:pPr>
        <w:jc w:val="both"/>
      </w:pPr>
      <w:r>
        <w:t xml:space="preserve">List of </w:t>
      </w:r>
      <w:proofErr w:type="gramStart"/>
      <w:r>
        <w:t>category</w:t>
      </w:r>
      <w:proofErr w:type="gramEnd"/>
      <w:r>
        <w:t>, edit and delete it. Also create new one</w:t>
      </w:r>
    </w:p>
    <w:p w14:paraId="469F41CD" w14:textId="45148A4F" w:rsidR="22377EF3" w:rsidRDefault="22377EF3" w:rsidP="22377EF3">
      <w:pPr>
        <w:jc w:val="both"/>
      </w:pPr>
    </w:p>
    <w:p w14:paraId="1501ACF5" w14:textId="5D2FCA8D" w:rsidR="0BE7074A" w:rsidRDefault="0BE7074A" w:rsidP="22377EF3">
      <w:pPr>
        <w:jc w:val="both"/>
      </w:pPr>
      <w:r>
        <w:rPr>
          <w:noProof/>
        </w:rPr>
        <w:drawing>
          <wp:inline distT="0" distB="0" distL="0" distR="0" wp14:anchorId="041BC131" wp14:editId="044F6E23">
            <wp:extent cx="4572000" cy="2647950"/>
            <wp:effectExtent l="0" t="0" r="0" b="0"/>
            <wp:docPr id="1214986142" name="Picture 121498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1B3CC4F5" w14:textId="6A009A9A" w:rsidR="22377EF3" w:rsidRDefault="22377EF3" w:rsidP="22377EF3">
      <w:pPr>
        <w:jc w:val="both"/>
      </w:pPr>
    </w:p>
    <w:p w14:paraId="6B1F1F30" w14:textId="56CAFF4B" w:rsidR="0BE7074A" w:rsidRDefault="0BE7074A" w:rsidP="22377EF3">
      <w:pPr>
        <w:jc w:val="both"/>
      </w:pPr>
      <w:r>
        <w:rPr>
          <w:noProof/>
        </w:rPr>
        <w:lastRenderedPageBreak/>
        <w:drawing>
          <wp:inline distT="0" distB="0" distL="0" distR="0" wp14:anchorId="75C831F4" wp14:editId="74185D54">
            <wp:extent cx="3213100" cy="2162086"/>
            <wp:effectExtent l="0" t="0" r="0" b="0"/>
            <wp:docPr id="289110319" name="Picture 28911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36830" cy="2178054"/>
                    </a:xfrm>
                    <a:prstGeom prst="rect">
                      <a:avLst/>
                    </a:prstGeom>
                  </pic:spPr>
                </pic:pic>
              </a:graphicData>
            </a:graphic>
          </wp:inline>
        </w:drawing>
      </w:r>
    </w:p>
    <w:p w14:paraId="47200067" w14:textId="77777777" w:rsidR="00D511E2" w:rsidRDefault="00D511E2" w:rsidP="22377EF3">
      <w:pPr>
        <w:jc w:val="both"/>
      </w:pPr>
    </w:p>
    <w:p w14:paraId="1FC91559" w14:textId="3067A402" w:rsidR="00D511E2" w:rsidRPr="00D511E2" w:rsidRDefault="00D511E2" w:rsidP="22377EF3">
      <w:pPr>
        <w:jc w:val="both"/>
        <w:rPr>
          <w:b/>
          <w:bCs/>
        </w:rPr>
      </w:pPr>
      <w:r>
        <w:rPr>
          <w:b/>
          <w:bCs/>
        </w:rPr>
        <w:t xml:space="preserve">  </w:t>
      </w:r>
      <w:r>
        <w:rPr>
          <w:b/>
          <w:bCs/>
        </w:rPr>
        <w:tab/>
      </w:r>
      <w:r>
        <w:rPr>
          <w:b/>
          <w:bCs/>
        </w:rPr>
        <w:tab/>
      </w:r>
      <w:r w:rsidRPr="00D511E2">
        <w:rPr>
          <w:b/>
          <w:bCs/>
        </w:rPr>
        <w:t>Conclusion</w:t>
      </w:r>
    </w:p>
    <w:p w14:paraId="24BE3F9A" w14:textId="1292A523" w:rsidR="622A97E4" w:rsidRDefault="622A97E4" w:rsidP="622A97E4">
      <w:pPr>
        <w:jc w:val="both"/>
      </w:pPr>
    </w:p>
    <w:p w14:paraId="7554DCB5" w14:textId="02A7F618" w:rsidR="00D511E2" w:rsidRDefault="00D511E2" w:rsidP="622A97E4">
      <w:pPr>
        <w:jc w:val="both"/>
      </w:pPr>
      <w:r>
        <w:t xml:space="preserve">Considering the progress that the team made so far most of the points that were to be covered in the problem statement are addressed. The project is still in still in its initial stages and is ready for a demo to any stakeholder. The projects is at the stage where the user can search for a job, apply for a job, make a login, and for the administrators perspective they can add a job, remove a job, link these jobs to </w:t>
      </w:r>
      <w:proofErr w:type="spellStart"/>
      <w:r>
        <w:t>linkden</w:t>
      </w:r>
      <w:proofErr w:type="spellEnd"/>
      <w:r>
        <w:t xml:space="preserve"> and there will be a analytical model available to them to analyze the traffic for that visits the website and make changes based on that. </w:t>
      </w:r>
    </w:p>
    <w:p w14:paraId="317AAC4A" w14:textId="04FE02B1" w:rsidR="622A97E4" w:rsidRDefault="622A97E4" w:rsidP="622A97E4">
      <w:pPr>
        <w:jc w:val="both"/>
      </w:pPr>
    </w:p>
    <w:p w14:paraId="30E0DAC2" w14:textId="1552CB52" w:rsidR="622A97E4" w:rsidRDefault="622A97E4" w:rsidP="622A97E4">
      <w:pPr>
        <w:jc w:val="both"/>
      </w:pPr>
    </w:p>
    <w:p w14:paraId="2DF3A88C" w14:textId="7B5DED6F" w:rsidR="003F21D1" w:rsidRPr="00D22F97" w:rsidRDefault="003F21D1" w:rsidP="003F21D1">
      <w:pPr>
        <w:jc w:val="center"/>
        <w:rPr>
          <w:rFonts w:ascii="Verdana" w:hAnsi="Verdana"/>
          <w:sz w:val="14"/>
          <w:szCs w:val="14"/>
        </w:rPr>
      </w:pPr>
      <w:r w:rsidRPr="0AA62D04">
        <w:rPr>
          <w:rFonts w:ascii="Verdana" w:hAnsi="Verdana"/>
          <w:b/>
          <w:bCs/>
          <w:sz w:val="14"/>
          <w:szCs w:val="14"/>
        </w:rPr>
        <w:t>9.</w:t>
      </w:r>
      <w:r w:rsidRPr="0AA62D04">
        <w:rPr>
          <w:rFonts w:ascii="Verdana" w:hAnsi="Verdana"/>
          <w:sz w:val="14"/>
          <w:szCs w:val="14"/>
        </w:rPr>
        <w:t xml:space="preserve"> </w:t>
      </w:r>
      <w:r w:rsidRPr="0AA62D04">
        <w:rPr>
          <w:rFonts w:ascii="Verdana" w:hAnsi="Verdana"/>
          <w:b/>
          <w:bCs/>
          <w:sz w:val="14"/>
          <w:szCs w:val="14"/>
        </w:rPr>
        <w:t>REFERENCES</w:t>
      </w:r>
    </w:p>
    <w:p w14:paraId="4634EF85" w14:textId="160C33CC" w:rsidR="003E4EDE" w:rsidRPr="003E4EDE" w:rsidRDefault="003E4EDE" w:rsidP="0AA62D04">
      <w:pPr>
        <w:pStyle w:val="NormalWeb"/>
        <w:ind w:left="567" w:hanging="567"/>
        <w:rPr>
          <w:rFonts w:ascii="Verdana" w:eastAsia="Verdana" w:hAnsi="Verdana" w:cs="Verdana"/>
          <w:sz w:val="18"/>
          <w:szCs w:val="18"/>
        </w:rPr>
      </w:pPr>
    </w:p>
    <w:p w14:paraId="7E087D43" w14:textId="68E8EC97" w:rsidR="14E010E1" w:rsidRDefault="14E010E1" w:rsidP="775CA4E7">
      <w:pPr>
        <w:spacing w:line="480" w:lineRule="exact"/>
        <w:ind w:left="720" w:hanging="720"/>
        <w:rPr>
          <w:sz w:val="18"/>
          <w:szCs w:val="18"/>
        </w:rPr>
      </w:pPr>
      <w:r w:rsidRPr="0AA62D04">
        <w:rPr>
          <w:rFonts w:ascii="Verdana" w:eastAsia="Verdana" w:hAnsi="Verdana" w:cs="Verdana"/>
          <w:color w:val="000000" w:themeColor="text1"/>
          <w:sz w:val="18"/>
          <w:szCs w:val="18"/>
        </w:rPr>
        <w:t xml:space="preserve">Srivastava, S., &amp; Srivastava, S. (2023). How to Create </w:t>
      </w:r>
      <w:proofErr w:type="gramStart"/>
      <w:r w:rsidRPr="0AA62D04">
        <w:rPr>
          <w:rFonts w:ascii="Verdana" w:eastAsia="Verdana" w:hAnsi="Verdana" w:cs="Verdana"/>
          <w:color w:val="000000" w:themeColor="text1"/>
          <w:sz w:val="18"/>
          <w:szCs w:val="18"/>
        </w:rPr>
        <w:t>A</w:t>
      </w:r>
      <w:proofErr w:type="gramEnd"/>
      <w:r w:rsidRPr="0AA62D04">
        <w:rPr>
          <w:rFonts w:ascii="Verdana" w:eastAsia="Verdana" w:hAnsi="Verdana" w:cs="Verdana"/>
          <w:color w:val="000000" w:themeColor="text1"/>
          <w:sz w:val="18"/>
          <w:szCs w:val="18"/>
        </w:rPr>
        <w:t xml:space="preserve"> ReactJS Developer Job Description: Hiring Guide For Global</w:t>
      </w:r>
      <w:r w:rsidRPr="0AA62D04">
        <w:rPr>
          <w:color w:val="000000" w:themeColor="text1"/>
          <w:sz w:val="18"/>
          <w:szCs w:val="18"/>
        </w:rPr>
        <w:t xml:space="preserve"> Recruiters. </w:t>
      </w:r>
      <w:proofErr w:type="spellStart"/>
      <w:r w:rsidRPr="0AA62D04">
        <w:rPr>
          <w:i/>
          <w:iCs/>
          <w:color w:val="000000" w:themeColor="text1"/>
          <w:sz w:val="18"/>
          <w:szCs w:val="18"/>
        </w:rPr>
        <w:t>Uplers</w:t>
      </w:r>
      <w:proofErr w:type="spellEnd"/>
      <w:r w:rsidRPr="0AA62D04">
        <w:rPr>
          <w:color w:val="000000" w:themeColor="text1"/>
          <w:sz w:val="18"/>
          <w:szCs w:val="18"/>
        </w:rPr>
        <w:t xml:space="preserve">. </w:t>
      </w:r>
      <w:hyperlink r:id="rId37">
        <w:r w:rsidRPr="0AA62D04">
          <w:rPr>
            <w:rStyle w:val="Hyperlink"/>
            <w:sz w:val="18"/>
            <w:szCs w:val="18"/>
          </w:rPr>
          <w:t>https://www.uplers.com/blog/reactjs-developer-job-description/</w:t>
        </w:r>
      </w:hyperlink>
    </w:p>
    <w:p w14:paraId="3793F311" w14:textId="13BD4ADB" w:rsidR="775CA4E7" w:rsidRDefault="775CA4E7" w:rsidP="775CA4E7">
      <w:pPr>
        <w:pStyle w:val="NormalWeb"/>
        <w:ind w:left="567" w:hanging="567"/>
        <w:rPr>
          <w:rFonts w:ascii="Verdana" w:hAnsi="Verdana"/>
          <w:sz w:val="18"/>
          <w:szCs w:val="18"/>
        </w:rPr>
      </w:pPr>
    </w:p>
    <w:p w14:paraId="7CDE739B" w14:textId="20AFC77B" w:rsidR="2F154BD8" w:rsidRDefault="6C7515DC" w:rsidP="0AA62D04">
      <w:pPr>
        <w:pStyle w:val="NormalWeb"/>
        <w:ind w:left="567" w:hanging="567"/>
        <w:rPr>
          <w:rStyle w:val="apple-converted-space"/>
          <w:rFonts w:ascii="Verdana" w:hAnsi="Verdana"/>
          <w:color w:val="000000" w:themeColor="text1"/>
          <w:sz w:val="18"/>
          <w:szCs w:val="18"/>
        </w:rPr>
      </w:pPr>
      <w:proofErr w:type="spellStart"/>
      <w:r w:rsidRPr="0AA62D04">
        <w:rPr>
          <w:rStyle w:val="apple-converted-space"/>
          <w:rFonts w:ascii="Verdana" w:hAnsi="Verdana"/>
          <w:color w:val="000000" w:themeColor="text1"/>
          <w:sz w:val="18"/>
          <w:szCs w:val="18"/>
        </w:rPr>
        <w:t>Svitlana</w:t>
      </w:r>
      <w:proofErr w:type="spellEnd"/>
      <w:r w:rsidRPr="0AA62D04">
        <w:rPr>
          <w:rStyle w:val="apple-converted-space"/>
          <w:rFonts w:ascii="Verdana" w:hAnsi="Verdana"/>
          <w:color w:val="000000" w:themeColor="text1"/>
          <w:sz w:val="18"/>
          <w:szCs w:val="18"/>
        </w:rPr>
        <w:t xml:space="preserve"> </w:t>
      </w:r>
      <w:proofErr w:type="spellStart"/>
      <w:r w:rsidRPr="0AA62D04">
        <w:rPr>
          <w:rStyle w:val="apple-converted-space"/>
          <w:rFonts w:ascii="Verdana" w:hAnsi="Verdana"/>
          <w:color w:val="000000" w:themeColor="text1"/>
          <w:sz w:val="18"/>
          <w:szCs w:val="18"/>
        </w:rPr>
        <w:t>Varaksina</w:t>
      </w:r>
      <w:proofErr w:type="spellEnd"/>
      <w:r w:rsidRPr="0AA62D04">
        <w:rPr>
          <w:rStyle w:val="apple-converted-space"/>
          <w:rFonts w:ascii="Verdana" w:hAnsi="Verdana"/>
          <w:color w:val="000000" w:themeColor="text1"/>
          <w:sz w:val="18"/>
          <w:szCs w:val="18"/>
        </w:rPr>
        <w:t xml:space="preserve"> (2023). How to Create a Job Board Website Like Glassdoor </w:t>
      </w:r>
    </w:p>
    <w:p w14:paraId="0C3848C0" w14:textId="31203B77" w:rsidR="2F154BD8" w:rsidRDefault="2F154BD8" w:rsidP="0AA62D04">
      <w:pPr>
        <w:pStyle w:val="NormalWeb"/>
        <w:ind w:left="567" w:hanging="567"/>
        <w:rPr>
          <w:rStyle w:val="apple-converted-space"/>
          <w:rFonts w:ascii="Verdana" w:hAnsi="Verdana"/>
          <w:color w:val="000000" w:themeColor="text1"/>
          <w:sz w:val="18"/>
          <w:szCs w:val="18"/>
        </w:rPr>
      </w:pPr>
    </w:p>
    <w:p w14:paraId="11758A58" w14:textId="4D94BFAB" w:rsidR="2F154BD8" w:rsidRDefault="00000000" w:rsidP="2F154BD8">
      <w:pPr>
        <w:pStyle w:val="NormalWeb"/>
        <w:ind w:left="567" w:hanging="567"/>
        <w:rPr>
          <w:rStyle w:val="Hyperlink"/>
          <w:rFonts w:ascii="Verdana" w:hAnsi="Verdana"/>
          <w:sz w:val="18"/>
          <w:szCs w:val="18"/>
        </w:rPr>
      </w:pPr>
      <w:hyperlink r:id="rId38">
        <w:r w:rsidR="6C7515DC" w:rsidRPr="0AA62D04">
          <w:rPr>
            <w:rStyle w:val="Hyperlink"/>
            <w:rFonts w:ascii="Verdana" w:hAnsi="Verdana"/>
            <w:sz w:val="18"/>
            <w:szCs w:val="18"/>
          </w:rPr>
          <w:t>https://themindstudios.com/blog/create-a-job-board-website/</w:t>
        </w:r>
      </w:hyperlink>
    </w:p>
    <w:p w14:paraId="1AAE3836" w14:textId="5C99B756" w:rsidR="00C565C3" w:rsidRDefault="00C565C3" w:rsidP="2F154BD8">
      <w:pPr>
        <w:pStyle w:val="NormalWeb"/>
        <w:ind w:left="567" w:hanging="567"/>
        <w:rPr>
          <w:rStyle w:val="Hyperlink"/>
          <w:rFonts w:ascii="Verdana" w:hAnsi="Verdana"/>
          <w:sz w:val="18"/>
          <w:szCs w:val="18"/>
        </w:rPr>
      </w:pPr>
      <w:r>
        <w:rPr>
          <w:rStyle w:val="Hyperlink"/>
          <w:rFonts w:ascii="Verdana" w:hAnsi="Verdana"/>
          <w:sz w:val="18"/>
          <w:szCs w:val="18"/>
        </w:rPr>
        <w:t xml:space="preserve">CHATGPT </w:t>
      </w:r>
    </w:p>
    <w:p w14:paraId="03179197" w14:textId="77777777" w:rsidR="00C565C3" w:rsidRDefault="00C565C3" w:rsidP="2F154BD8">
      <w:pPr>
        <w:pStyle w:val="NormalWeb"/>
        <w:ind w:left="567" w:hanging="567"/>
        <w:rPr>
          <w:rStyle w:val="apple-converted-space"/>
          <w:rFonts w:ascii="Verdana" w:hAnsi="Verdana"/>
          <w:color w:val="000000" w:themeColor="text1"/>
          <w:sz w:val="18"/>
          <w:szCs w:val="18"/>
        </w:rPr>
      </w:pPr>
    </w:p>
    <w:sectPr w:rsidR="00C565C3" w:rsidSect="003114DF">
      <w:type w:val="continuous"/>
      <w:pgSz w:w="12240" w:h="15840" w:code="1"/>
      <w:pgMar w:top="1440" w:right="1440" w:bottom="1440" w:left="144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E17FE" w14:textId="77777777" w:rsidR="00E26B9E" w:rsidRDefault="00E26B9E" w:rsidP="00B45C66">
      <w:r>
        <w:separator/>
      </w:r>
    </w:p>
  </w:endnote>
  <w:endnote w:type="continuationSeparator" w:id="0">
    <w:p w14:paraId="2694CD51" w14:textId="77777777" w:rsidR="00E26B9E" w:rsidRDefault="00E26B9E" w:rsidP="00B45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759231"/>
      <w:docPartObj>
        <w:docPartGallery w:val="Page Numbers (Bottom of Page)"/>
        <w:docPartUnique/>
      </w:docPartObj>
    </w:sdtPr>
    <w:sdtEndPr>
      <w:rPr>
        <w:noProof/>
      </w:rPr>
    </w:sdtEndPr>
    <w:sdtContent>
      <w:p w14:paraId="58E09F60" w14:textId="506CFC6C" w:rsidR="003114DF" w:rsidRDefault="003114DF">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692E2AB6" w14:textId="77777777" w:rsidR="003114DF" w:rsidRDefault="003114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80CFD" w14:textId="77777777" w:rsidR="00E26B9E" w:rsidRDefault="00E26B9E" w:rsidP="00B45C66">
      <w:r>
        <w:separator/>
      </w:r>
    </w:p>
  </w:footnote>
  <w:footnote w:type="continuationSeparator" w:id="0">
    <w:p w14:paraId="0B23B31C" w14:textId="77777777" w:rsidR="00E26B9E" w:rsidRDefault="00E26B9E" w:rsidP="00B45C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6AF42"/>
    <w:multiLevelType w:val="hybridMultilevel"/>
    <w:tmpl w:val="95764AF4"/>
    <w:lvl w:ilvl="0" w:tplc="CC1E1FE4">
      <w:start w:val="1"/>
      <w:numFmt w:val="bullet"/>
      <w:lvlText w:val=""/>
      <w:lvlJc w:val="left"/>
      <w:pPr>
        <w:ind w:left="720" w:hanging="360"/>
      </w:pPr>
      <w:rPr>
        <w:rFonts w:ascii="Symbol" w:hAnsi="Symbol" w:hint="default"/>
      </w:rPr>
    </w:lvl>
    <w:lvl w:ilvl="1" w:tplc="E974AC54">
      <w:start w:val="1"/>
      <w:numFmt w:val="bullet"/>
      <w:lvlText w:val="o"/>
      <w:lvlJc w:val="left"/>
      <w:pPr>
        <w:ind w:left="1440" w:hanging="360"/>
      </w:pPr>
      <w:rPr>
        <w:rFonts w:ascii="Courier New" w:hAnsi="Courier New" w:hint="default"/>
      </w:rPr>
    </w:lvl>
    <w:lvl w:ilvl="2" w:tplc="C3DC5E44">
      <w:start w:val="1"/>
      <w:numFmt w:val="bullet"/>
      <w:lvlText w:val=""/>
      <w:lvlJc w:val="left"/>
      <w:pPr>
        <w:ind w:left="2160" w:hanging="360"/>
      </w:pPr>
      <w:rPr>
        <w:rFonts w:ascii="Wingdings" w:hAnsi="Wingdings" w:hint="default"/>
      </w:rPr>
    </w:lvl>
    <w:lvl w:ilvl="3" w:tplc="C89239CC">
      <w:start w:val="1"/>
      <w:numFmt w:val="bullet"/>
      <w:lvlText w:val=""/>
      <w:lvlJc w:val="left"/>
      <w:pPr>
        <w:ind w:left="2880" w:hanging="360"/>
      </w:pPr>
      <w:rPr>
        <w:rFonts w:ascii="Symbol" w:hAnsi="Symbol" w:hint="default"/>
      </w:rPr>
    </w:lvl>
    <w:lvl w:ilvl="4" w:tplc="A2C25D66">
      <w:start w:val="1"/>
      <w:numFmt w:val="bullet"/>
      <w:lvlText w:val="o"/>
      <w:lvlJc w:val="left"/>
      <w:pPr>
        <w:ind w:left="3600" w:hanging="360"/>
      </w:pPr>
      <w:rPr>
        <w:rFonts w:ascii="Courier New" w:hAnsi="Courier New" w:hint="default"/>
      </w:rPr>
    </w:lvl>
    <w:lvl w:ilvl="5" w:tplc="6750D918">
      <w:start w:val="1"/>
      <w:numFmt w:val="bullet"/>
      <w:lvlText w:val=""/>
      <w:lvlJc w:val="left"/>
      <w:pPr>
        <w:ind w:left="4320" w:hanging="360"/>
      </w:pPr>
      <w:rPr>
        <w:rFonts w:ascii="Wingdings" w:hAnsi="Wingdings" w:hint="default"/>
      </w:rPr>
    </w:lvl>
    <w:lvl w:ilvl="6" w:tplc="F1E69E48">
      <w:start w:val="1"/>
      <w:numFmt w:val="bullet"/>
      <w:lvlText w:val=""/>
      <w:lvlJc w:val="left"/>
      <w:pPr>
        <w:ind w:left="5040" w:hanging="360"/>
      </w:pPr>
      <w:rPr>
        <w:rFonts w:ascii="Symbol" w:hAnsi="Symbol" w:hint="default"/>
      </w:rPr>
    </w:lvl>
    <w:lvl w:ilvl="7" w:tplc="DB3ADCEE">
      <w:start w:val="1"/>
      <w:numFmt w:val="bullet"/>
      <w:lvlText w:val="o"/>
      <w:lvlJc w:val="left"/>
      <w:pPr>
        <w:ind w:left="5760" w:hanging="360"/>
      </w:pPr>
      <w:rPr>
        <w:rFonts w:ascii="Courier New" w:hAnsi="Courier New" w:hint="default"/>
      </w:rPr>
    </w:lvl>
    <w:lvl w:ilvl="8" w:tplc="3BC08EEC">
      <w:start w:val="1"/>
      <w:numFmt w:val="bullet"/>
      <w:lvlText w:val=""/>
      <w:lvlJc w:val="left"/>
      <w:pPr>
        <w:ind w:left="6480" w:hanging="360"/>
      </w:pPr>
      <w:rPr>
        <w:rFonts w:ascii="Wingdings" w:hAnsi="Wingdings" w:hint="default"/>
      </w:rPr>
    </w:lvl>
  </w:abstractNum>
  <w:abstractNum w:abstractNumId="1" w15:restartNumberingAfterBreak="0">
    <w:nsid w:val="0A4C4B0C"/>
    <w:multiLevelType w:val="hybridMultilevel"/>
    <w:tmpl w:val="1E92249C"/>
    <w:lvl w:ilvl="0" w:tplc="0058A616">
      <w:start w:val="1"/>
      <w:numFmt w:val="bullet"/>
      <w:lvlText w:val="-"/>
      <w:lvlJc w:val="left"/>
      <w:pPr>
        <w:ind w:left="720" w:hanging="360"/>
      </w:pPr>
      <w:rPr>
        <w:rFonts w:ascii="Calibri" w:hAnsi="Calibri" w:hint="default"/>
      </w:rPr>
    </w:lvl>
    <w:lvl w:ilvl="1" w:tplc="375A02E8">
      <w:start w:val="1"/>
      <w:numFmt w:val="bullet"/>
      <w:lvlText w:val="o"/>
      <w:lvlJc w:val="left"/>
      <w:pPr>
        <w:ind w:left="1440" w:hanging="360"/>
      </w:pPr>
      <w:rPr>
        <w:rFonts w:ascii="Courier New" w:hAnsi="Courier New" w:hint="default"/>
      </w:rPr>
    </w:lvl>
    <w:lvl w:ilvl="2" w:tplc="B6403472">
      <w:start w:val="1"/>
      <w:numFmt w:val="bullet"/>
      <w:lvlText w:val=""/>
      <w:lvlJc w:val="left"/>
      <w:pPr>
        <w:ind w:left="2160" w:hanging="360"/>
      </w:pPr>
      <w:rPr>
        <w:rFonts w:ascii="Wingdings" w:hAnsi="Wingdings" w:hint="default"/>
      </w:rPr>
    </w:lvl>
    <w:lvl w:ilvl="3" w:tplc="78D4CA70">
      <w:start w:val="1"/>
      <w:numFmt w:val="bullet"/>
      <w:lvlText w:val=""/>
      <w:lvlJc w:val="left"/>
      <w:pPr>
        <w:ind w:left="2880" w:hanging="360"/>
      </w:pPr>
      <w:rPr>
        <w:rFonts w:ascii="Symbol" w:hAnsi="Symbol" w:hint="default"/>
      </w:rPr>
    </w:lvl>
    <w:lvl w:ilvl="4" w:tplc="E74A89A2">
      <w:start w:val="1"/>
      <w:numFmt w:val="bullet"/>
      <w:lvlText w:val="o"/>
      <w:lvlJc w:val="left"/>
      <w:pPr>
        <w:ind w:left="3600" w:hanging="360"/>
      </w:pPr>
      <w:rPr>
        <w:rFonts w:ascii="Courier New" w:hAnsi="Courier New" w:hint="default"/>
      </w:rPr>
    </w:lvl>
    <w:lvl w:ilvl="5" w:tplc="88349B4C">
      <w:start w:val="1"/>
      <w:numFmt w:val="bullet"/>
      <w:lvlText w:val=""/>
      <w:lvlJc w:val="left"/>
      <w:pPr>
        <w:ind w:left="4320" w:hanging="360"/>
      </w:pPr>
      <w:rPr>
        <w:rFonts w:ascii="Wingdings" w:hAnsi="Wingdings" w:hint="default"/>
      </w:rPr>
    </w:lvl>
    <w:lvl w:ilvl="6" w:tplc="287C82A8">
      <w:start w:val="1"/>
      <w:numFmt w:val="bullet"/>
      <w:lvlText w:val=""/>
      <w:lvlJc w:val="left"/>
      <w:pPr>
        <w:ind w:left="5040" w:hanging="360"/>
      </w:pPr>
      <w:rPr>
        <w:rFonts w:ascii="Symbol" w:hAnsi="Symbol" w:hint="default"/>
      </w:rPr>
    </w:lvl>
    <w:lvl w:ilvl="7" w:tplc="0FC65F1C">
      <w:start w:val="1"/>
      <w:numFmt w:val="bullet"/>
      <w:lvlText w:val="o"/>
      <w:lvlJc w:val="left"/>
      <w:pPr>
        <w:ind w:left="5760" w:hanging="360"/>
      </w:pPr>
      <w:rPr>
        <w:rFonts w:ascii="Courier New" w:hAnsi="Courier New" w:hint="default"/>
      </w:rPr>
    </w:lvl>
    <w:lvl w:ilvl="8" w:tplc="42065000">
      <w:start w:val="1"/>
      <w:numFmt w:val="bullet"/>
      <w:lvlText w:val=""/>
      <w:lvlJc w:val="left"/>
      <w:pPr>
        <w:ind w:left="6480" w:hanging="360"/>
      </w:pPr>
      <w:rPr>
        <w:rFonts w:ascii="Wingdings" w:hAnsi="Wingdings" w:hint="default"/>
      </w:rPr>
    </w:lvl>
  </w:abstractNum>
  <w:abstractNum w:abstractNumId="2" w15:restartNumberingAfterBreak="0">
    <w:nsid w:val="0C7C0F77"/>
    <w:multiLevelType w:val="hybridMultilevel"/>
    <w:tmpl w:val="1DAA6408"/>
    <w:lvl w:ilvl="0" w:tplc="271243BA">
      <w:start w:val="1"/>
      <w:numFmt w:val="decimal"/>
      <w:lvlText w:val="%1."/>
      <w:lvlJc w:val="left"/>
      <w:pPr>
        <w:ind w:left="720" w:hanging="360"/>
      </w:pPr>
    </w:lvl>
    <w:lvl w:ilvl="1" w:tplc="8334C662">
      <w:start w:val="1"/>
      <w:numFmt w:val="lowerLetter"/>
      <w:lvlText w:val="%2."/>
      <w:lvlJc w:val="left"/>
      <w:pPr>
        <w:ind w:left="1440" w:hanging="360"/>
      </w:pPr>
    </w:lvl>
    <w:lvl w:ilvl="2" w:tplc="40EC1C62">
      <w:start w:val="1"/>
      <w:numFmt w:val="lowerRoman"/>
      <w:lvlText w:val="%3."/>
      <w:lvlJc w:val="right"/>
      <w:pPr>
        <w:ind w:left="2160" w:hanging="180"/>
      </w:pPr>
    </w:lvl>
    <w:lvl w:ilvl="3" w:tplc="59EAE0D4">
      <w:start w:val="1"/>
      <w:numFmt w:val="decimal"/>
      <w:lvlText w:val="%4."/>
      <w:lvlJc w:val="left"/>
      <w:pPr>
        <w:ind w:left="2880" w:hanging="360"/>
      </w:pPr>
    </w:lvl>
    <w:lvl w:ilvl="4" w:tplc="E6841BAE">
      <w:start w:val="1"/>
      <w:numFmt w:val="lowerLetter"/>
      <w:lvlText w:val="%5."/>
      <w:lvlJc w:val="left"/>
      <w:pPr>
        <w:ind w:left="3600" w:hanging="360"/>
      </w:pPr>
    </w:lvl>
    <w:lvl w:ilvl="5" w:tplc="310E37B4">
      <w:start w:val="1"/>
      <w:numFmt w:val="lowerRoman"/>
      <w:lvlText w:val="%6."/>
      <w:lvlJc w:val="right"/>
      <w:pPr>
        <w:ind w:left="4320" w:hanging="180"/>
      </w:pPr>
    </w:lvl>
    <w:lvl w:ilvl="6" w:tplc="3EF46572">
      <w:start w:val="1"/>
      <w:numFmt w:val="decimal"/>
      <w:lvlText w:val="%7."/>
      <w:lvlJc w:val="left"/>
      <w:pPr>
        <w:ind w:left="5040" w:hanging="360"/>
      </w:pPr>
    </w:lvl>
    <w:lvl w:ilvl="7" w:tplc="43821EDA">
      <w:start w:val="1"/>
      <w:numFmt w:val="lowerLetter"/>
      <w:lvlText w:val="%8."/>
      <w:lvlJc w:val="left"/>
      <w:pPr>
        <w:ind w:left="5760" w:hanging="360"/>
      </w:pPr>
    </w:lvl>
    <w:lvl w:ilvl="8" w:tplc="12FEF600">
      <w:start w:val="1"/>
      <w:numFmt w:val="lowerRoman"/>
      <w:lvlText w:val="%9."/>
      <w:lvlJc w:val="right"/>
      <w:pPr>
        <w:ind w:left="6480" w:hanging="180"/>
      </w:pPr>
    </w:lvl>
  </w:abstractNum>
  <w:abstractNum w:abstractNumId="3" w15:restartNumberingAfterBreak="0">
    <w:nsid w:val="1C6BB74A"/>
    <w:multiLevelType w:val="hybridMultilevel"/>
    <w:tmpl w:val="F5A8C29E"/>
    <w:lvl w:ilvl="0" w:tplc="D0B2D920">
      <w:start w:val="1"/>
      <w:numFmt w:val="bullet"/>
      <w:lvlText w:val="-"/>
      <w:lvlJc w:val="left"/>
      <w:pPr>
        <w:ind w:left="720" w:hanging="360"/>
      </w:pPr>
      <w:rPr>
        <w:rFonts w:ascii="Calibri" w:hAnsi="Calibri" w:hint="default"/>
      </w:rPr>
    </w:lvl>
    <w:lvl w:ilvl="1" w:tplc="4A82C4A0">
      <w:start w:val="1"/>
      <w:numFmt w:val="bullet"/>
      <w:lvlText w:val="o"/>
      <w:lvlJc w:val="left"/>
      <w:pPr>
        <w:ind w:left="1440" w:hanging="360"/>
      </w:pPr>
      <w:rPr>
        <w:rFonts w:ascii="Courier New" w:hAnsi="Courier New" w:hint="default"/>
      </w:rPr>
    </w:lvl>
    <w:lvl w:ilvl="2" w:tplc="B136EF24">
      <w:start w:val="1"/>
      <w:numFmt w:val="bullet"/>
      <w:lvlText w:val=""/>
      <w:lvlJc w:val="left"/>
      <w:pPr>
        <w:ind w:left="2160" w:hanging="360"/>
      </w:pPr>
      <w:rPr>
        <w:rFonts w:ascii="Wingdings" w:hAnsi="Wingdings" w:hint="default"/>
      </w:rPr>
    </w:lvl>
    <w:lvl w:ilvl="3" w:tplc="EB48E126">
      <w:start w:val="1"/>
      <w:numFmt w:val="bullet"/>
      <w:lvlText w:val=""/>
      <w:lvlJc w:val="left"/>
      <w:pPr>
        <w:ind w:left="2880" w:hanging="360"/>
      </w:pPr>
      <w:rPr>
        <w:rFonts w:ascii="Symbol" w:hAnsi="Symbol" w:hint="default"/>
      </w:rPr>
    </w:lvl>
    <w:lvl w:ilvl="4" w:tplc="EE00116C">
      <w:start w:val="1"/>
      <w:numFmt w:val="bullet"/>
      <w:lvlText w:val="o"/>
      <w:lvlJc w:val="left"/>
      <w:pPr>
        <w:ind w:left="3600" w:hanging="360"/>
      </w:pPr>
      <w:rPr>
        <w:rFonts w:ascii="Courier New" w:hAnsi="Courier New" w:hint="default"/>
      </w:rPr>
    </w:lvl>
    <w:lvl w:ilvl="5" w:tplc="9F82A4EE">
      <w:start w:val="1"/>
      <w:numFmt w:val="bullet"/>
      <w:lvlText w:val=""/>
      <w:lvlJc w:val="left"/>
      <w:pPr>
        <w:ind w:left="4320" w:hanging="360"/>
      </w:pPr>
      <w:rPr>
        <w:rFonts w:ascii="Wingdings" w:hAnsi="Wingdings" w:hint="default"/>
      </w:rPr>
    </w:lvl>
    <w:lvl w:ilvl="6" w:tplc="AD701482">
      <w:start w:val="1"/>
      <w:numFmt w:val="bullet"/>
      <w:lvlText w:val=""/>
      <w:lvlJc w:val="left"/>
      <w:pPr>
        <w:ind w:left="5040" w:hanging="360"/>
      </w:pPr>
      <w:rPr>
        <w:rFonts w:ascii="Symbol" w:hAnsi="Symbol" w:hint="default"/>
      </w:rPr>
    </w:lvl>
    <w:lvl w:ilvl="7" w:tplc="421E0174">
      <w:start w:val="1"/>
      <w:numFmt w:val="bullet"/>
      <w:lvlText w:val="o"/>
      <w:lvlJc w:val="left"/>
      <w:pPr>
        <w:ind w:left="5760" w:hanging="360"/>
      </w:pPr>
      <w:rPr>
        <w:rFonts w:ascii="Courier New" w:hAnsi="Courier New" w:hint="default"/>
      </w:rPr>
    </w:lvl>
    <w:lvl w:ilvl="8" w:tplc="2AF2EBF8">
      <w:start w:val="1"/>
      <w:numFmt w:val="bullet"/>
      <w:lvlText w:val=""/>
      <w:lvlJc w:val="left"/>
      <w:pPr>
        <w:ind w:left="6480" w:hanging="360"/>
      </w:pPr>
      <w:rPr>
        <w:rFonts w:ascii="Wingdings" w:hAnsi="Wingdings" w:hint="default"/>
      </w:rPr>
    </w:lvl>
  </w:abstractNum>
  <w:abstractNum w:abstractNumId="4" w15:restartNumberingAfterBreak="0">
    <w:nsid w:val="1CDE1070"/>
    <w:multiLevelType w:val="hybridMultilevel"/>
    <w:tmpl w:val="C412A01E"/>
    <w:lvl w:ilvl="0" w:tplc="18F6ECBE">
      <w:start w:val="1"/>
      <w:numFmt w:val="bullet"/>
      <w:lvlText w:val="-"/>
      <w:lvlJc w:val="left"/>
      <w:pPr>
        <w:ind w:left="720" w:hanging="360"/>
      </w:pPr>
      <w:rPr>
        <w:rFonts w:ascii="Calibri" w:hAnsi="Calibri" w:hint="default"/>
      </w:rPr>
    </w:lvl>
    <w:lvl w:ilvl="1" w:tplc="EC146A08">
      <w:start w:val="1"/>
      <w:numFmt w:val="bullet"/>
      <w:lvlText w:val="o"/>
      <w:lvlJc w:val="left"/>
      <w:pPr>
        <w:ind w:left="1440" w:hanging="360"/>
      </w:pPr>
      <w:rPr>
        <w:rFonts w:ascii="Courier New" w:hAnsi="Courier New" w:hint="default"/>
      </w:rPr>
    </w:lvl>
    <w:lvl w:ilvl="2" w:tplc="1A92D958">
      <w:start w:val="1"/>
      <w:numFmt w:val="bullet"/>
      <w:lvlText w:val=""/>
      <w:lvlJc w:val="left"/>
      <w:pPr>
        <w:ind w:left="2160" w:hanging="360"/>
      </w:pPr>
      <w:rPr>
        <w:rFonts w:ascii="Wingdings" w:hAnsi="Wingdings" w:hint="default"/>
      </w:rPr>
    </w:lvl>
    <w:lvl w:ilvl="3" w:tplc="83E2D402">
      <w:start w:val="1"/>
      <w:numFmt w:val="bullet"/>
      <w:lvlText w:val=""/>
      <w:lvlJc w:val="left"/>
      <w:pPr>
        <w:ind w:left="2880" w:hanging="360"/>
      </w:pPr>
      <w:rPr>
        <w:rFonts w:ascii="Symbol" w:hAnsi="Symbol" w:hint="default"/>
      </w:rPr>
    </w:lvl>
    <w:lvl w:ilvl="4" w:tplc="E07EC274">
      <w:start w:val="1"/>
      <w:numFmt w:val="bullet"/>
      <w:lvlText w:val="o"/>
      <w:lvlJc w:val="left"/>
      <w:pPr>
        <w:ind w:left="3600" w:hanging="360"/>
      </w:pPr>
      <w:rPr>
        <w:rFonts w:ascii="Courier New" w:hAnsi="Courier New" w:hint="default"/>
      </w:rPr>
    </w:lvl>
    <w:lvl w:ilvl="5" w:tplc="8A10E95C">
      <w:start w:val="1"/>
      <w:numFmt w:val="bullet"/>
      <w:lvlText w:val=""/>
      <w:lvlJc w:val="left"/>
      <w:pPr>
        <w:ind w:left="4320" w:hanging="360"/>
      </w:pPr>
      <w:rPr>
        <w:rFonts w:ascii="Wingdings" w:hAnsi="Wingdings" w:hint="default"/>
      </w:rPr>
    </w:lvl>
    <w:lvl w:ilvl="6" w:tplc="1B12F5DC">
      <w:start w:val="1"/>
      <w:numFmt w:val="bullet"/>
      <w:lvlText w:val=""/>
      <w:lvlJc w:val="left"/>
      <w:pPr>
        <w:ind w:left="5040" w:hanging="360"/>
      </w:pPr>
      <w:rPr>
        <w:rFonts w:ascii="Symbol" w:hAnsi="Symbol" w:hint="default"/>
      </w:rPr>
    </w:lvl>
    <w:lvl w:ilvl="7" w:tplc="8BE2023A">
      <w:start w:val="1"/>
      <w:numFmt w:val="bullet"/>
      <w:lvlText w:val="o"/>
      <w:lvlJc w:val="left"/>
      <w:pPr>
        <w:ind w:left="5760" w:hanging="360"/>
      </w:pPr>
      <w:rPr>
        <w:rFonts w:ascii="Courier New" w:hAnsi="Courier New" w:hint="default"/>
      </w:rPr>
    </w:lvl>
    <w:lvl w:ilvl="8" w:tplc="B8F2C1E8">
      <w:start w:val="1"/>
      <w:numFmt w:val="bullet"/>
      <w:lvlText w:val=""/>
      <w:lvlJc w:val="left"/>
      <w:pPr>
        <w:ind w:left="6480" w:hanging="360"/>
      </w:pPr>
      <w:rPr>
        <w:rFonts w:ascii="Wingdings" w:hAnsi="Wingdings" w:hint="default"/>
      </w:rPr>
    </w:lvl>
  </w:abstractNum>
  <w:abstractNum w:abstractNumId="5" w15:restartNumberingAfterBreak="0">
    <w:nsid w:val="287F5402"/>
    <w:multiLevelType w:val="hybridMultilevel"/>
    <w:tmpl w:val="3B1E6B3A"/>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1E75896"/>
    <w:multiLevelType w:val="hybridMultilevel"/>
    <w:tmpl w:val="C3E8479C"/>
    <w:lvl w:ilvl="0" w:tplc="B518E63A">
      <w:start w:val="1"/>
      <w:numFmt w:val="bullet"/>
      <w:lvlText w:val="-"/>
      <w:lvlJc w:val="left"/>
      <w:pPr>
        <w:ind w:left="720" w:hanging="360"/>
      </w:pPr>
      <w:rPr>
        <w:rFonts w:ascii="Calibri" w:hAnsi="Calibri" w:hint="default"/>
      </w:rPr>
    </w:lvl>
    <w:lvl w:ilvl="1" w:tplc="BC70A134">
      <w:start w:val="1"/>
      <w:numFmt w:val="bullet"/>
      <w:lvlText w:val="o"/>
      <w:lvlJc w:val="left"/>
      <w:pPr>
        <w:ind w:left="1440" w:hanging="360"/>
      </w:pPr>
      <w:rPr>
        <w:rFonts w:ascii="Courier New" w:hAnsi="Courier New" w:hint="default"/>
      </w:rPr>
    </w:lvl>
    <w:lvl w:ilvl="2" w:tplc="C242E7EA">
      <w:start w:val="1"/>
      <w:numFmt w:val="bullet"/>
      <w:lvlText w:val=""/>
      <w:lvlJc w:val="left"/>
      <w:pPr>
        <w:ind w:left="2160" w:hanging="360"/>
      </w:pPr>
      <w:rPr>
        <w:rFonts w:ascii="Wingdings" w:hAnsi="Wingdings" w:hint="default"/>
      </w:rPr>
    </w:lvl>
    <w:lvl w:ilvl="3" w:tplc="C066792A">
      <w:start w:val="1"/>
      <w:numFmt w:val="bullet"/>
      <w:lvlText w:val=""/>
      <w:lvlJc w:val="left"/>
      <w:pPr>
        <w:ind w:left="2880" w:hanging="360"/>
      </w:pPr>
      <w:rPr>
        <w:rFonts w:ascii="Symbol" w:hAnsi="Symbol" w:hint="default"/>
      </w:rPr>
    </w:lvl>
    <w:lvl w:ilvl="4" w:tplc="E03C045A">
      <w:start w:val="1"/>
      <w:numFmt w:val="bullet"/>
      <w:lvlText w:val="o"/>
      <w:lvlJc w:val="left"/>
      <w:pPr>
        <w:ind w:left="3600" w:hanging="360"/>
      </w:pPr>
      <w:rPr>
        <w:rFonts w:ascii="Courier New" w:hAnsi="Courier New" w:hint="default"/>
      </w:rPr>
    </w:lvl>
    <w:lvl w:ilvl="5" w:tplc="61D6C2DC">
      <w:start w:val="1"/>
      <w:numFmt w:val="bullet"/>
      <w:lvlText w:val=""/>
      <w:lvlJc w:val="left"/>
      <w:pPr>
        <w:ind w:left="4320" w:hanging="360"/>
      </w:pPr>
      <w:rPr>
        <w:rFonts w:ascii="Wingdings" w:hAnsi="Wingdings" w:hint="default"/>
      </w:rPr>
    </w:lvl>
    <w:lvl w:ilvl="6" w:tplc="EAD82650">
      <w:start w:val="1"/>
      <w:numFmt w:val="bullet"/>
      <w:lvlText w:val=""/>
      <w:lvlJc w:val="left"/>
      <w:pPr>
        <w:ind w:left="5040" w:hanging="360"/>
      </w:pPr>
      <w:rPr>
        <w:rFonts w:ascii="Symbol" w:hAnsi="Symbol" w:hint="default"/>
      </w:rPr>
    </w:lvl>
    <w:lvl w:ilvl="7" w:tplc="196E1232">
      <w:start w:val="1"/>
      <w:numFmt w:val="bullet"/>
      <w:lvlText w:val="o"/>
      <w:lvlJc w:val="left"/>
      <w:pPr>
        <w:ind w:left="5760" w:hanging="360"/>
      </w:pPr>
      <w:rPr>
        <w:rFonts w:ascii="Courier New" w:hAnsi="Courier New" w:hint="default"/>
      </w:rPr>
    </w:lvl>
    <w:lvl w:ilvl="8" w:tplc="898ADAE8">
      <w:start w:val="1"/>
      <w:numFmt w:val="bullet"/>
      <w:lvlText w:val=""/>
      <w:lvlJc w:val="left"/>
      <w:pPr>
        <w:ind w:left="6480" w:hanging="360"/>
      </w:pPr>
      <w:rPr>
        <w:rFonts w:ascii="Wingdings" w:hAnsi="Wingdings" w:hint="default"/>
      </w:rPr>
    </w:lvl>
  </w:abstractNum>
  <w:abstractNum w:abstractNumId="7" w15:restartNumberingAfterBreak="0">
    <w:nsid w:val="4F2E587D"/>
    <w:multiLevelType w:val="hybridMultilevel"/>
    <w:tmpl w:val="633699C4"/>
    <w:lvl w:ilvl="0" w:tplc="96DC013E">
      <w:start w:val="1"/>
      <w:numFmt w:val="bullet"/>
      <w:lvlText w:val="-"/>
      <w:lvlJc w:val="left"/>
      <w:pPr>
        <w:ind w:left="720" w:hanging="360"/>
      </w:pPr>
      <w:rPr>
        <w:rFonts w:ascii="Calibri" w:hAnsi="Calibri" w:hint="default"/>
      </w:rPr>
    </w:lvl>
    <w:lvl w:ilvl="1" w:tplc="F01891C2">
      <w:start w:val="1"/>
      <w:numFmt w:val="bullet"/>
      <w:lvlText w:val="o"/>
      <w:lvlJc w:val="left"/>
      <w:pPr>
        <w:ind w:left="1440" w:hanging="360"/>
      </w:pPr>
      <w:rPr>
        <w:rFonts w:ascii="Courier New" w:hAnsi="Courier New" w:hint="default"/>
      </w:rPr>
    </w:lvl>
    <w:lvl w:ilvl="2" w:tplc="4678E80E">
      <w:start w:val="1"/>
      <w:numFmt w:val="bullet"/>
      <w:lvlText w:val=""/>
      <w:lvlJc w:val="left"/>
      <w:pPr>
        <w:ind w:left="2160" w:hanging="360"/>
      </w:pPr>
      <w:rPr>
        <w:rFonts w:ascii="Wingdings" w:hAnsi="Wingdings" w:hint="default"/>
      </w:rPr>
    </w:lvl>
    <w:lvl w:ilvl="3" w:tplc="0C86EE18">
      <w:start w:val="1"/>
      <w:numFmt w:val="bullet"/>
      <w:lvlText w:val=""/>
      <w:lvlJc w:val="left"/>
      <w:pPr>
        <w:ind w:left="2880" w:hanging="360"/>
      </w:pPr>
      <w:rPr>
        <w:rFonts w:ascii="Symbol" w:hAnsi="Symbol" w:hint="default"/>
      </w:rPr>
    </w:lvl>
    <w:lvl w:ilvl="4" w:tplc="BA98CEDA">
      <w:start w:val="1"/>
      <w:numFmt w:val="bullet"/>
      <w:lvlText w:val="o"/>
      <w:lvlJc w:val="left"/>
      <w:pPr>
        <w:ind w:left="3600" w:hanging="360"/>
      </w:pPr>
      <w:rPr>
        <w:rFonts w:ascii="Courier New" w:hAnsi="Courier New" w:hint="default"/>
      </w:rPr>
    </w:lvl>
    <w:lvl w:ilvl="5" w:tplc="11C4D812">
      <w:start w:val="1"/>
      <w:numFmt w:val="bullet"/>
      <w:lvlText w:val=""/>
      <w:lvlJc w:val="left"/>
      <w:pPr>
        <w:ind w:left="4320" w:hanging="360"/>
      </w:pPr>
      <w:rPr>
        <w:rFonts w:ascii="Wingdings" w:hAnsi="Wingdings" w:hint="default"/>
      </w:rPr>
    </w:lvl>
    <w:lvl w:ilvl="6" w:tplc="BE6A7552">
      <w:start w:val="1"/>
      <w:numFmt w:val="bullet"/>
      <w:lvlText w:val=""/>
      <w:lvlJc w:val="left"/>
      <w:pPr>
        <w:ind w:left="5040" w:hanging="360"/>
      </w:pPr>
      <w:rPr>
        <w:rFonts w:ascii="Symbol" w:hAnsi="Symbol" w:hint="default"/>
      </w:rPr>
    </w:lvl>
    <w:lvl w:ilvl="7" w:tplc="6D783220">
      <w:start w:val="1"/>
      <w:numFmt w:val="bullet"/>
      <w:lvlText w:val="o"/>
      <w:lvlJc w:val="left"/>
      <w:pPr>
        <w:ind w:left="5760" w:hanging="360"/>
      </w:pPr>
      <w:rPr>
        <w:rFonts w:ascii="Courier New" w:hAnsi="Courier New" w:hint="default"/>
      </w:rPr>
    </w:lvl>
    <w:lvl w:ilvl="8" w:tplc="7A9AF33A">
      <w:start w:val="1"/>
      <w:numFmt w:val="bullet"/>
      <w:lvlText w:val=""/>
      <w:lvlJc w:val="left"/>
      <w:pPr>
        <w:ind w:left="6480" w:hanging="360"/>
      </w:pPr>
      <w:rPr>
        <w:rFonts w:ascii="Wingdings" w:hAnsi="Wingdings" w:hint="default"/>
      </w:rPr>
    </w:lvl>
  </w:abstractNum>
  <w:abstractNum w:abstractNumId="8" w15:restartNumberingAfterBreak="0">
    <w:nsid w:val="524E4143"/>
    <w:multiLevelType w:val="hybridMultilevel"/>
    <w:tmpl w:val="D08E772A"/>
    <w:lvl w:ilvl="0" w:tplc="AE02FCE2">
      <w:start w:val="1"/>
      <w:numFmt w:val="bullet"/>
      <w:lvlText w:val=""/>
      <w:lvlJc w:val="left"/>
      <w:pPr>
        <w:tabs>
          <w:tab w:val="num" w:pos="576"/>
        </w:tabs>
        <w:ind w:left="576" w:hanging="432"/>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5DE3192"/>
    <w:multiLevelType w:val="hybridMultilevel"/>
    <w:tmpl w:val="07C45C3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7A742B3B"/>
    <w:multiLevelType w:val="hybridMultilevel"/>
    <w:tmpl w:val="239A332C"/>
    <w:lvl w:ilvl="0" w:tplc="910E5E36">
      <w:start w:val="1"/>
      <w:numFmt w:val="bullet"/>
      <w:lvlText w:val="-"/>
      <w:lvlJc w:val="left"/>
      <w:pPr>
        <w:ind w:left="720" w:hanging="360"/>
      </w:pPr>
      <w:rPr>
        <w:rFonts w:ascii="Calibri" w:hAnsi="Calibri" w:hint="default"/>
      </w:rPr>
    </w:lvl>
    <w:lvl w:ilvl="1" w:tplc="D6E22432">
      <w:start w:val="1"/>
      <w:numFmt w:val="bullet"/>
      <w:lvlText w:val="o"/>
      <w:lvlJc w:val="left"/>
      <w:pPr>
        <w:ind w:left="1440" w:hanging="360"/>
      </w:pPr>
      <w:rPr>
        <w:rFonts w:ascii="Courier New" w:hAnsi="Courier New" w:hint="default"/>
      </w:rPr>
    </w:lvl>
    <w:lvl w:ilvl="2" w:tplc="1B7CE0BC">
      <w:start w:val="1"/>
      <w:numFmt w:val="bullet"/>
      <w:lvlText w:val=""/>
      <w:lvlJc w:val="left"/>
      <w:pPr>
        <w:ind w:left="2160" w:hanging="360"/>
      </w:pPr>
      <w:rPr>
        <w:rFonts w:ascii="Wingdings" w:hAnsi="Wingdings" w:hint="default"/>
      </w:rPr>
    </w:lvl>
    <w:lvl w:ilvl="3" w:tplc="46907D3A">
      <w:start w:val="1"/>
      <w:numFmt w:val="bullet"/>
      <w:lvlText w:val=""/>
      <w:lvlJc w:val="left"/>
      <w:pPr>
        <w:ind w:left="2880" w:hanging="360"/>
      </w:pPr>
      <w:rPr>
        <w:rFonts w:ascii="Symbol" w:hAnsi="Symbol" w:hint="default"/>
      </w:rPr>
    </w:lvl>
    <w:lvl w:ilvl="4" w:tplc="A8928372">
      <w:start w:val="1"/>
      <w:numFmt w:val="bullet"/>
      <w:lvlText w:val="o"/>
      <w:lvlJc w:val="left"/>
      <w:pPr>
        <w:ind w:left="3600" w:hanging="360"/>
      </w:pPr>
      <w:rPr>
        <w:rFonts w:ascii="Courier New" w:hAnsi="Courier New" w:hint="default"/>
      </w:rPr>
    </w:lvl>
    <w:lvl w:ilvl="5" w:tplc="101EADE6">
      <w:start w:val="1"/>
      <w:numFmt w:val="bullet"/>
      <w:lvlText w:val=""/>
      <w:lvlJc w:val="left"/>
      <w:pPr>
        <w:ind w:left="4320" w:hanging="360"/>
      </w:pPr>
      <w:rPr>
        <w:rFonts w:ascii="Wingdings" w:hAnsi="Wingdings" w:hint="default"/>
      </w:rPr>
    </w:lvl>
    <w:lvl w:ilvl="6" w:tplc="BB0EB8D2">
      <w:start w:val="1"/>
      <w:numFmt w:val="bullet"/>
      <w:lvlText w:val=""/>
      <w:lvlJc w:val="left"/>
      <w:pPr>
        <w:ind w:left="5040" w:hanging="360"/>
      </w:pPr>
      <w:rPr>
        <w:rFonts w:ascii="Symbol" w:hAnsi="Symbol" w:hint="default"/>
      </w:rPr>
    </w:lvl>
    <w:lvl w:ilvl="7" w:tplc="D174F672">
      <w:start w:val="1"/>
      <w:numFmt w:val="bullet"/>
      <w:lvlText w:val="o"/>
      <w:lvlJc w:val="left"/>
      <w:pPr>
        <w:ind w:left="5760" w:hanging="360"/>
      </w:pPr>
      <w:rPr>
        <w:rFonts w:ascii="Courier New" w:hAnsi="Courier New" w:hint="default"/>
      </w:rPr>
    </w:lvl>
    <w:lvl w:ilvl="8" w:tplc="35C425C2">
      <w:start w:val="1"/>
      <w:numFmt w:val="bullet"/>
      <w:lvlText w:val=""/>
      <w:lvlJc w:val="left"/>
      <w:pPr>
        <w:ind w:left="6480" w:hanging="360"/>
      </w:pPr>
      <w:rPr>
        <w:rFonts w:ascii="Wingdings" w:hAnsi="Wingdings" w:hint="default"/>
      </w:rPr>
    </w:lvl>
  </w:abstractNum>
  <w:num w:numId="1" w16cid:durableId="1467317729">
    <w:abstractNumId w:val="3"/>
  </w:num>
  <w:num w:numId="2" w16cid:durableId="169878812">
    <w:abstractNumId w:val="2"/>
  </w:num>
  <w:num w:numId="3" w16cid:durableId="968435851">
    <w:abstractNumId w:val="4"/>
  </w:num>
  <w:num w:numId="4" w16cid:durableId="2108307515">
    <w:abstractNumId w:val="7"/>
  </w:num>
  <w:num w:numId="5" w16cid:durableId="1754474338">
    <w:abstractNumId w:val="10"/>
  </w:num>
  <w:num w:numId="6" w16cid:durableId="1747267421">
    <w:abstractNumId w:val="1"/>
  </w:num>
  <w:num w:numId="7" w16cid:durableId="342979853">
    <w:abstractNumId w:val="6"/>
  </w:num>
  <w:num w:numId="8" w16cid:durableId="1644850760">
    <w:abstractNumId w:val="0"/>
  </w:num>
  <w:num w:numId="9" w16cid:durableId="1138258274">
    <w:abstractNumId w:val="9"/>
  </w:num>
  <w:num w:numId="10" w16cid:durableId="923294716">
    <w:abstractNumId w:val="8"/>
  </w:num>
  <w:num w:numId="11" w16cid:durableId="13706894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261"/>
    <w:rsid w:val="00007054"/>
    <w:rsid w:val="00013C24"/>
    <w:rsid w:val="00025207"/>
    <w:rsid w:val="00075F57"/>
    <w:rsid w:val="000818B4"/>
    <w:rsid w:val="000A5B63"/>
    <w:rsid w:val="000B3724"/>
    <w:rsid w:val="000B4B0D"/>
    <w:rsid w:val="000B5282"/>
    <w:rsid w:val="000D5E56"/>
    <w:rsid w:val="000F604C"/>
    <w:rsid w:val="00106BE7"/>
    <w:rsid w:val="0013215F"/>
    <w:rsid w:val="00142950"/>
    <w:rsid w:val="00154DF9"/>
    <w:rsid w:val="00192491"/>
    <w:rsid w:val="001A3D1D"/>
    <w:rsid w:val="00245F4E"/>
    <w:rsid w:val="00266030"/>
    <w:rsid w:val="002F4642"/>
    <w:rsid w:val="003114DF"/>
    <w:rsid w:val="00315308"/>
    <w:rsid w:val="00319C0C"/>
    <w:rsid w:val="003312D9"/>
    <w:rsid w:val="00360C4A"/>
    <w:rsid w:val="00362DCE"/>
    <w:rsid w:val="003902FD"/>
    <w:rsid w:val="003A6106"/>
    <w:rsid w:val="003B643A"/>
    <w:rsid w:val="003E4EDE"/>
    <w:rsid w:val="003F21D1"/>
    <w:rsid w:val="00427E8B"/>
    <w:rsid w:val="004315A0"/>
    <w:rsid w:val="00446670"/>
    <w:rsid w:val="00484BCD"/>
    <w:rsid w:val="00490515"/>
    <w:rsid w:val="004968B2"/>
    <w:rsid w:val="004C3BD5"/>
    <w:rsid w:val="004D24B3"/>
    <w:rsid w:val="004D44D9"/>
    <w:rsid w:val="00527835"/>
    <w:rsid w:val="00562BB4"/>
    <w:rsid w:val="00563EE3"/>
    <w:rsid w:val="005932A0"/>
    <w:rsid w:val="005B2AC1"/>
    <w:rsid w:val="005E1EBF"/>
    <w:rsid w:val="005F4F4D"/>
    <w:rsid w:val="00636FCB"/>
    <w:rsid w:val="006440FA"/>
    <w:rsid w:val="006A3BFC"/>
    <w:rsid w:val="00703FB6"/>
    <w:rsid w:val="007A7F77"/>
    <w:rsid w:val="007B5D16"/>
    <w:rsid w:val="007C7F55"/>
    <w:rsid w:val="007F00AB"/>
    <w:rsid w:val="007F03E1"/>
    <w:rsid w:val="00801985"/>
    <w:rsid w:val="00866F54"/>
    <w:rsid w:val="00872EAB"/>
    <w:rsid w:val="00873F20"/>
    <w:rsid w:val="0087576C"/>
    <w:rsid w:val="008B5586"/>
    <w:rsid w:val="008E67F7"/>
    <w:rsid w:val="00920537"/>
    <w:rsid w:val="00935B2F"/>
    <w:rsid w:val="00942535"/>
    <w:rsid w:val="009628BD"/>
    <w:rsid w:val="009937E2"/>
    <w:rsid w:val="00A03033"/>
    <w:rsid w:val="00A24CE3"/>
    <w:rsid w:val="00A66F17"/>
    <w:rsid w:val="00A87BBD"/>
    <w:rsid w:val="00A92FAB"/>
    <w:rsid w:val="00A95BD9"/>
    <w:rsid w:val="00AD1DD6"/>
    <w:rsid w:val="00AF0261"/>
    <w:rsid w:val="00AF0E68"/>
    <w:rsid w:val="00AF2BEB"/>
    <w:rsid w:val="00AF3124"/>
    <w:rsid w:val="00B07FCB"/>
    <w:rsid w:val="00B23131"/>
    <w:rsid w:val="00B41CC4"/>
    <w:rsid w:val="00B45C66"/>
    <w:rsid w:val="00B46A0B"/>
    <w:rsid w:val="00B670CF"/>
    <w:rsid w:val="00B81C8D"/>
    <w:rsid w:val="00B916DA"/>
    <w:rsid w:val="00BA3C9F"/>
    <w:rsid w:val="00BE0812"/>
    <w:rsid w:val="00BF084A"/>
    <w:rsid w:val="00C2048A"/>
    <w:rsid w:val="00C565C3"/>
    <w:rsid w:val="00C661F1"/>
    <w:rsid w:val="00C7077A"/>
    <w:rsid w:val="00C75791"/>
    <w:rsid w:val="00C8049E"/>
    <w:rsid w:val="00CA018F"/>
    <w:rsid w:val="00CA0695"/>
    <w:rsid w:val="00CA1198"/>
    <w:rsid w:val="00D22F97"/>
    <w:rsid w:val="00D418DA"/>
    <w:rsid w:val="00D511E2"/>
    <w:rsid w:val="00D8472F"/>
    <w:rsid w:val="00D87630"/>
    <w:rsid w:val="00DD2BB4"/>
    <w:rsid w:val="00DF4809"/>
    <w:rsid w:val="00E06D4A"/>
    <w:rsid w:val="00E10E7A"/>
    <w:rsid w:val="00E26B9E"/>
    <w:rsid w:val="00F1395F"/>
    <w:rsid w:val="00F27472"/>
    <w:rsid w:val="00F73A7E"/>
    <w:rsid w:val="00F92874"/>
    <w:rsid w:val="00FE5CB2"/>
    <w:rsid w:val="01498788"/>
    <w:rsid w:val="01611FD3"/>
    <w:rsid w:val="01CD6C6D"/>
    <w:rsid w:val="02CB2D95"/>
    <w:rsid w:val="034DB061"/>
    <w:rsid w:val="039FE483"/>
    <w:rsid w:val="045D5BA8"/>
    <w:rsid w:val="046B1E92"/>
    <w:rsid w:val="049E7913"/>
    <w:rsid w:val="05228C87"/>
    <w:rsid w:val="05D04FFC"/>
    <w:rsid w:val="06804AF0"/>
    <w:rsid w:val="068F8305"/>
    <w:rsid w:val="0752F800"/>
    <w:rsid w:val="07607704"/>
    <w:rsid w:val="0802F2F4"/>
    <w:rsid w:val="08136F15"/>
    <w:rsid w:val="082069F9"/>
    <w:rsid w:val="08CDA266"/>
    <w:rsid w:val="08E285B8"/>
    <w:rsid w:val="09B7EBB2"/>
    <w:rsid w:val="09E4A550"/>
    <w:rsid w:val="0AA62D04"/>
    <w:rsid w:val="0B3EC373"/>
    <w:rsid w:val="0B580ABB"/>
    <w:rsid w:val="0B5D35BA"/>
    <w:rsid w:val="0B8581F3"/>
    <w:rsid w:val="0BE7074A"/>
    <w:rsid w:val="0C9A002B"/>
    <w:rsid w:val="0CBE500B"/>
    <w:rsid w:val="0CD66417"/>
    <w:rsid w:val="0D6A8440"/>
    <w:rsid w:val="0DAFBFB6"/>
    <w:rsid w:val="0DB88869"/>
    <w:rsid w:val="0E965755"/>
    <w:rsid w:val="0EB81673"/>
    <w:rsid w:val="0EDE0D5E"/>
    <w:rsid w:val="0F29F826"/>
    <w:rsid w:val="0F3E4991"/>
    <w:rsid w:val="0FD65A1D"/>
    <w:rsid w:val="10503941"/>
    <w:rsid w:val="1053B0B4"/>
    <w:rsid w:val="10963A54"/>
    <w:rsid w:val="1135C4EE"/>
    <w:rsid w:val="11C2FD97"/>
    <w:rsid w:val="13041AB6"/>
    <w:rsid w:val="1368479F"/>
    <w:rsid w:val="1405543F"/>
    <w:rsid w:val="14C01E43"/>
    <w:rsid w:val="14E010E1"/>
    <w:rsid w:val="14FC2A7A"/>
    <w:rsid w:val="150271AB"/>
    <w:rsid w:val="154E9807"/>
    <w:rsid w:val="15A32ED3"/>
    <w:rsid w:val="1649320E"/>
    <w:rsid w:val="1650ED72"/>
    <w:rsid w:val="16A2C4A4"/>
    <w:rsid w:val="1707D64B"/>
    <w:rsid w:val="17818571"/>
    <w:rsid w:val="18229065"/>
    <w:rsid w:val="185ABF41"/>
    <w:rsid w:val="189151A9"/>
    <w:rsid w:val="18F3B154"/>
    <w:rsid w:val="19564523"/>
    <w:rsid w:val="19DA4BAA"/>
    <w:rsid w:val="19EEFE03"/>
    <w:rsid w:val="1A864202"/>
    <w:rsid w:val="1A9C6769"/>
    <w:rsid w:val="1B761C0B"/>
    <w:rsid w:val="1B926003"/>
    <w:rsid w:val="1BCB69DF"/>
    <w:rsid w:val="1D0CD03E"/>
    <w:rsid w:val="1DD699B9"/>
    <w:rsid w:val="1E1E2CBA"/>
    <w:rsid w:val="1E383568"/>
    <w:rsid w:val="1E97D21B"/>
    <w:rsid w:val="1F812168"/>
    <w:rsid w:val="1FE1FA8C"/>
    <w:rsid w:val="1FF801DA"/>
    <w:rsid w:val="2020F062"/>
    <w:rsid w:val="20AA9544"/>
    <w:rsid w:val="218F3CDC"/>
    <w:rsid w:val="21AEBE2D"/>
    <w:rsid w:val="21B98E53"/>
    <w:rsid w:val="22377EF3"/>
    <w:rsid w:val="224665A5"/>
    <w:rsid w:val="224BF54B"/>
    <w:rsid w:val="22A51F51"/>
    <w:rsid w:val="234A8E8E"/>
    <w:rsid w:val="23D83E0A"/>
    <w:rsid w:val="23DA86AD"/>
    <w:rsid w:val="243B6A2E"/>
    <w:rsid w:val="24413B96"/>
    <w:rsid w:val="24A2B2F1"/>
    <w:rsid w:val="24AB791F"/>
    <w:rsid w:val="24E204E7"/>
    <w:rsid w:val="24EDC976"/>
    <w:rsid w:val="25135352"/>
    <w:rsid w:val="25477F08"/>
    <w:rsid w:val="25624594"/>
    <w:rsid w:val="2616E8A7"/>
    <w:rsid w:val="26EC6BD7"/>
    <w:rsid w:val="2719D6C8"/>
    <w:rsid w:val="27365A01"/>
    <w:rsid w:val="2742115F"/>
    <w:rsid w:val="2761C214"/>
    <w:rsid w:val="28353CDA"/>
    <w:rsid w:val="2975AE04"/>
    <w:rsid w:val="299AAA0C"/>
    <w:rsid w:val="29C8B89C"/>
    <w:rsid w:val="29CA0820"/>
    <w:rsid w:val="2A1FA29D"/>
    <w:rsid w:val="2ABED62F"/>
    <w:rsid w:val="2B5F8637"/>
    <w:rsid w:val="2B6488FD"/>
    <w:rsid w:val="2BB290CF"/>
    <w:rsid w:val="2C1483F1"/>
    <w:rsid w:val="2D279794"/>
    <w:rsid w:val="2E02AACC"/>
    <w:rsid w:val="2E725543"/>
    <w:rsid w:val="2EAAB83A"/>
    <w:rsid w:val="2EAFE339"/>
    <w:rsid w:val="2EF9E541"/>
    <w:rsid w:val="2F154BD8"/>
    <w:rsid w:val="2F284389"/>
    <w:rsid w:val="2F967D2F"/>
    <w:rsid w:val="304BB39A"/>
    <w:rsid w:val="31582788"/>
    <w:rsid w:val="32099B97"/>
    <w:rsid w:val="32F25FE7"/>
    <w:rsid w:val="3329079C"/>
    <w:rsid w:val="33AD5C86"/>
    <w:rsid w:val="342ADD90"/>
    <w:rsid w:val="34C56EA2"/>
    <w:rsid w:val="355E7948"/>
    <w:rsid w:val="3565D05E"/>
    <w:rsid w:val="35F72602"/>
    <w:rsid w:val="35FFF95C"/>
    <w:rsid w:val="3618A61E"/>
    <w:rsid w:val="362A00A9"/>
    <w:rsid w:val="37536C5F"/>
    <w:rsid w:val="377FD364"/>
    <w:rsid w:val="37C175FF"/>
    <w:rsid w:val="38227B4F"/>
    <w:rsid w:val="391BA3C5"/>
    <w:rsid w:val="3987D655"/>
    <w:rsid w:val="39D1C3EA"/>
    <w:rsid w:val="39EE50D5"/>
    <w:rsid w:val="3AD58319"/>
    <w:rsid w:val="3B26D468"/>
    <w:rsid w:val="3B774A07"/>
    <w:rsid w:val="3C2F2008"/>
    <w:rsid w:val="3CB404FA"/>
    <w:rsid w:val="3CC2A4C9"/>
    <w:rsid w:val="3D3280A9"/>
    <w:rsid w:val="3DBDF664"/>
    <w:rsid w:val="3E24339E"/>
    <w:rsid w:val="3E8A3CA2"/>
    <w:rsid w:val="3E922A28"/>
    <w:rsid w:val="3EAAB089"/>
    <w:rsid w:val="3EAB4A4A"/>
    <w:rsid w:val="3EE4A151"/>
    <w:rsid w:val="3F8CE81F"/>
    <w:rsid w:val="3FF0AE2F"/>
    <w:rsid w:val="400E7938"/>
    <w:rsid w:val="40385D91"/>
    <w:rsid w:val="414DACD1"/>
    <w:rsid w:val="414E60EF"/>
    <w:rsid w:val="424C2F81"/>
    <w:rsid w:val="42EEC8B8"/>
    <w:rsid w:val="431A9B5E"/>
    <w:rsid w:val="439BADEE"/>
    <w:rsid w:val="43F30F23"/>
    <w:rsid w:val="4458D1F6"/>
    <w:rsid w:val="4461ECD9"/>
    <w:rsid w:val="45225A33"/>
    <w:rsid w:val="4531037C"/>
    <w:rsid w:val="45566E82"/>
    <w:rsid w:val="461163F6"/>
    <w:rsid w:val="46290E02"/>
    <w:rsid w:val="4640805A"/>
    <w:rsid w:val="4652380E"/>
    <w:rsid w:val="46CCD3DD"/>
    <w:rsid w:val="4705DE44"/>
    <w:rsid w:val="4852B8A2"/>
    <w:rsid w:val="4868A43E"/>
    <w:rsid w:val="48B4085B"/>
    <w:rsid w:val="48D9C4C9"/>
    <w:rsid w:val="48E4F5B4"/>
    <w:rsid w:val="48F0CD8C"/>
    <w:rsid w:val="496AC3D6"/>
    <w:rsid w:val="499C014B"/>
    <w:rsid w:val="49E4907F"/>
    <w:rsid w:val="4AA5C64A"/>
    <w:rsid w:val="4ACB4815"/>
    <w:rsid w:val="4ACF9AC6"/>
    <w:rsid w:val="4AE35440"/>
    <w:rsid w:val="4B630D9A"/>
    <w:rsid w:val="4BD3CAC9"/>
    <w:rsid w:val="4C2CCFC4"/>
    <w:rsid w:val="4C65FC44"/>
    <w:rsid w:val="4D83443F"/>
    <w:rsid w:val="4DAD35EC"/>
    <w:rsid w:val="4EE82166"/>
    <w:rsid w:val="50101697"/>
    <w:rsid w:val="5087E652"/>
    <w:rsid w:val="50A614E2"/>
    <w:rsid w:val="50F0A43C"/>
    <w:rsid w:val="51CF88BE"/>
    <w:rsid w:val="52336A63"/>
    <w:rsid w:val="52CD9860"/>
    <w:rsid w:val="536B591F"/>
    <w:rsid w:val="538E0FA3"/>
    <w:rsid w:val="53C48D47"/>
    <w:rsid w:val="5444C660"/>
    <w:rsid w:val="54C1CCEF"/>
    <w:rsid w:val="559E374D"/>
    <w:rsid w:val="55D73E1A"/>
    <w:rsid w:val="56150B32"/>
    <w:rsid w:val="56CB3478"/>
    <w:rsid w:val="56DDFF79"/>
    <w:rsid w:val="57065FEB"/>
    <w:rsid w:val="5723F1DC"/>
    <w:rsid w:val="57E80376"/>
    <w:rsid w:val="585EE3E8"/>
    <w:rsid w:val="5886B58E"/>
    <w:rsid w:val="58AD6B4C"/>
    <w:rsid w:val="5914239D"/>
    <w:rsid w:val="5A8602ED"/>
    <w:rsid w:val="5AA0344F"/>
    <w:rsid w:val="5B09521B"/>
    <w:rsid w:val="5B153DB3"/>
    <w:rsid w:val="5B1648E2"/>
    <w:rsid w:val="5BEA92B4"/>
    <w:rsid w:val="5D10DD11"/>
    <w:rsid w:val="5D3B7D85"/>
    <w:rsid w:val="5D66695A"/>
    <w:rsid w:val="5E254CD8"/>
    <w:rsid w:val="5E42F5EF"/>
    <w:rsid w:val="5EB166A2"/>
    <w:rsid w:val="5ECE256C"/>
    <w:rsid w:val="5F2EF359"/>
    <w:rsid w:val="5F616196"/>
    <w:rsid w:val="5FCCE92D"/>
    <w:rsid w:val="60A89091"/>
    <w:rsid w:val="6119F0C1"/>
    <w:rsid w:val="6161E83A"/>
    <w:rsid w:val="61798E24"/>
    <w:rsid w:val="61A68D37"/>
    <w:rsid w:val="62024EAC"/>
    <w:rsid w:val="62029EBA"/>
    <w:rsid w:val="621C8215"/>
    <w:rsid w:val="622A97E4"/>
    <w:rsid w:val="622B47F9"/>
    <w:rsid w:val="62990258"/>
    <w:rsid w:val="62AF2F36"/>
    <w:rsid w:val="6331EC18"/>
    <w:rsid w:val="6341ED3A"/>
    <w:rsid w:val="63B9EFAB"/>
    <w:rsid w:val="643A92EE"/>
    <w:rsid w:val="64EFB5BB"/>
    <w:rsid w:val="65136098"/>
    <w:rsid w:val="6599FB65"/>
    <w:rsid w:val="659E13B5"/>
    <w:rsid w:val="66C7FC7A"/>
    <w:rsid w:val="6716C547"/>
    <w:rsid w:val="67CCF883"/>
    <w:rsid w:val="67CEACC6"/>
    <w:rsid w:val="6855C4AC"/>
    <w:rsid w:val="6B3DB588"/>
    <w:rsid w:val="6C7515DC"/>
    <w:rsid w:val="6CD8CE5E"/>
    <w:rsid w:val="6D6F820A"/>
    <w:rsid w:val="6E0CB025"/>
    <w:rsid w:val="6F310E03"/>
    <w:rsid w:val="6F924BEC"/>
    <w:rsid w:val="6FF7FE4E"/>
    <w:rsid w:val="706EDEC0"/>
    <w:rsid w:val="70C59513"/>
    <w:rsid w:val="7121722A"/>
    <w:rsid w:val="7146F1C6"/>
    <w:rsid w:val="71555282"/>
    <w:rsid w:val="71C2182E"/>
    <w:rsid w:val="71C62522"/>
    <w:rsid w:val="71EDA0C7"/>
    <w:rsid w:val="72484D4E"/>
    <w:rsid w:val="7262E64D"/>
    <w:rsid w:val="732F9F10"/>
    <w:rsid w:val="73B2CE58"/>
    <w:rsid w:val="73CF6E0A"/>
    <w:rsid w:val="73E97C5B"/>
    <w:rsid w:val="742E5D01"/>
    <w:rsid w:val="7441E180"/>
    <w:rsid w:val="75424FE3"/>
    <w:rsid w:val="75854CBC"/>
    <w:rsid w:val="75DB6688"/>
    <w:rsid w:val="76024602"/>
    <w:rsid w:val="768EF33D"/>
    <w:rsid w:val="775CA4E7"/>
    <w:rsid w:val="788A5F6E"/>
    <w:rsid w:val="78C06840"/>
    <w:rsid w:val="78CCB3AE"/>
    <w:rsid w:val="7917B9E0"/>
    <w:rsid w:val="7958DF81"/>
    <w:rsid w:val="79B87651"/>
    <w:rsid w:val="7A3F9582"/>
    <w:rsid w:val="7A513438"/>
    <w:rsid w:val="7A546B2E"/>
    <w:rsid w:val="7AF5475A"/>
    <w:rsid w:val="7B7EA1EB"/>
    <w:rsid w:val="7BBE293D"/>
    <w:rsid w:val="7BD567E1"/>
    <w:rsid w:val="7BEC8EC2"/>
    <w:rsid w:val="7C89CD40"/>
    <w:rsid w:val="7E259DA1"/>
    <w:rsid w:val="7E655246"/>
    <w:rsid w:val="7E92B00F"/>
    <w:rsid w:val="7E997FB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DFDDF5"/>
  <w15:docId w15:val="{06CAA54C-E48D-4E76-A663-FF5541266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49E"/>
    <w:rPr>
      <w:sz w:val="24"/>
      <w:szCs w:val="24"/>
    </w:rPr>
  </w:style>
  <w:style w:type="paragraph" w:styleId="Heading1">
    <w:name w:val="heading 1"/>
    <w:basedOn w:val="Normal"/>
    <w:qFormat/>
    <w:rsid w:val="000A5B63"/>
    <w:pPr>
      <w:jc w:val="center"/>
      <w:outlineLvl w:val="0"/>
    </w:pPr>
    <w:rPr>
      <w:b/>
      <w:bCs/>
      <w:kern w:val="36"/>
    </w:rPr>
  </w:style>
  <w:style w:type="paragraph" w:styleId="Heading2">
    <w:name w:val="heading 2"/>
    <w:basedOn w:val="Normal"/>
    <w:qFormat/>
    <w:rsid w:val="000A5B63"/>
    <w:pPr>
      <w:jc w:val="both"/>
      <w:outlineLvl w:val="1"/>
    </w:pPr>
    <w:rPr>
      <w:b/>
      <w:bCs/>
      <w:sz w:val="18"/>
      <w:szCs w:val="18"/>
    </w:rPr>
  </w:style>
  <w:style w:type="paragraph" w:styleId="Heading4">
    <w:name w:val="heading 4"/>
    <w:basedOn w:val="Normal"/>
    <w:next w:val="Normal"/>
    <w:link w:val="Heading4Char"/>
    <w:semiHidden/>
    <w:unhideWhenUsed/>
    <w:qFormat/>
    <w:rsid w:val="0049051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0A5B63"/>
    <w:pPr>
      <w:jc w:val="center"/>
    </w:pPr>
    <w:rPr>
      <w:sz w:val="36"/>
      <w:szCs w:val="36"/>
    </w:rPr>
  </w:style>
  <w:style w:type="paragraph" w:styleId="BodyText">
    <w:name w:val="Body Text"/>
    <w:basedOn w:val="Normal"/>
    <w:rsid w:val="000A5B63"/>
    <w:pPr>
      <w:jc w:val="both"/>
    </w:pPr>
    <w:rPr>
      <w:sz w:val="18"/>
      <w:szCs w:val="18"/>
    </w:rPr>
  </w:style>
  <w:style w:type="paragraph" w:styleId="FootnoteText">
    <w:name w:val="footnote text"/>
    <w:basedOn w:val="Normal"/>
    <w:rsid w:val="000A5B63"/>
    <w:rPr>
      <w:rFonts w:ascii="Arial" w:hAnsi="Arial" w:cs="Arial"/>
      <w:sz w:val="20"/>
      <w:szCs w:val="20"/>
    </w:rPr>
  </w:style>
  <w:style w:type="character" w:styleId="FootnoteReference">
    <w:name w:val="footnote reference"/>
    <w:basedOn w:val="DefaultParagraphFont"/>
    <w:rsid w:val="000A5B63"/>
    <w:rPr>
      <w:vertAlign w:val="superscript"/>
    </w:rPr>
  </w:style>
  <w:style w:type="paragraph" w:styleId="NormalWeb">
    <w:name w:val="Normal (Web)"/>
    <w:basedOn w:val="Normal"/>
    <w:uiPriority w:val="99"/>
    <w:rsid w:val="000A5B63"/>
    <w:pPr>
      <w:spacing w:before="100" w:beforeAutospacing="1" w:after="100" w:afterAutospacing="1"/>
    </w:pPr>
  </w:style>
  <w:style w:type="character" w:customStyle="1" w:styleId="blue1">
    <w:name w:val="blue1"/>
    <w:basedOn w:val="DefaultParagraphFont"/>
    <w:rsid w:val="000A5B63"/>
    <w:rPr>
      <w:rFonts w:ascii="Verdana" w:hAnsi="Verdana" w:hint="default"/>
      <w:b/>
      <w:bCs/>
      <w:i/>
      <w:iCs/>
      <w:color w:val="0000FF"/>
      <w:sz w:val="21"/>
      <w:szCs w:val="21"/>
    </w:rPr>
  </w:style>
  <w:style w:type="table" w:styleId="TableGrid">
    <w:name w:val="Table Grid"/>
    <w:basedOn w:val="TableNormal"/>
    <w:rsid w:val="000818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315308"/>
    <w:rPr>
      <w:color w:val="0000FF"/>
      <w:u w:val="single"/>
    </w:rPr>
  </w:style>
  <w:style w:type="paragraph" w:styleId="BalloonText">
    <w:name w:val="Balloon Text"/>
    <w:basedOn w:val="Normal"/>
    <w:link w:val="BalloonTextChar"/>
    <w:rsid w:val="003B643A"/>
    <w:rPr>
      <w:rFonts w:ascii="Tahoma" w:hAnsi="Tahoma" w:cs="Tahoma"/>
      <w:sz w:val="16"/>
      <w:szCs w:val="16"/>
    </w:rPr>
  </w:style>
  <w:style w:type="character" w:customStyle="1" w:styleId="BalloonTextChar">
    <w:name w:val="Balloon Text Char"/>
    <w:basedOn w:val="DefaultParagraphFont"/>
    <w:link w:val="BalloonText"/>
    <w:rsid w:val="003B643A"/>
    <w:rPr>
      <w:rFonts w:ascii="Tahoma" w:hAnsi="Tahoma" w:cs="Tahoma"/>
      <w:sz w:val="16"/>
      <w:szCs w:val="16"/>
    </w:rPr>
  </w:style>
  <w:style w:type="character" w:styleId="Emphasis">
    <w:name w:val="Emphasis"/>
    <w:basedOn w:val="DefaultParagraphFont"/>
    <w:uiPriority w:val="20"/>
    <w:qFormat/>
    <w:rsid w:val="00CA0695"/>
    <w:rPr>
      <w:i/>
      <w:iCs/>
    </w:rPr>
  </w:style>
  <w:style w:type="character" w:customStyle="1" w:styleId="Heading4Char">
    <w:name w:val="Heading 4 Char"/>
    <w:basedOn w:val="DefaultParagraphFont"/>
    <w:link w:val="Heading4"/>
    <w:semiHidden/>
    <w:rsid w:val="00490515"/>
    <w:rPr>
      <w:rFonts w:asciiTheme="majorHAnsi" w:eastAsiaTheme="majorEastAsia" w:hAnsiTheme="majorHAnsi" w:cstheme="majorBidi"/>
      <w:b/>
      <w:bCs/>
      <w:i/>
      <w:iCs/>
      <w:color w:val="4F81BD" w:themeColor="accent1"/>
      <w:sz w:val="24"/>
      <w:szCs w:val="24"/>
    </w:rPr>
  </w:style>
  <w:style w:type="paragraph" w:customStyle="1" w:styleId="citation1">
    <w:name w:val="citation1"/>
    <w:basedOn w:val="Normal"/>
    <w:rsid w:val="00490515"/>
    <w:pPr>
      <w:spacing w:line="480" w:lineRule="auto"/>
      <w:ind w:hanging="375"/>
    </w:pPr>
    <w:rPr>
      <w:sz w:val="18"/>
      <w:szCs w:val="18"/>
    </w:rPr>
  </w:style>
  <w:style w:type="paragraph" w:styleId="Header">
    <w:name w:val="header"/>
    <w:basedOn w:val="Normal"/>
    <w:link w:val="HeaderChar"/>
    <w:unhideWhenUsed/>
    <w:rsid w:val="00B45C66"/>
    <w:pPr>
      <w:tabs>
        <w:tab w:val="center" w:pos="4680"/>
        <w:tab w:val="right" w:pos="9360"/>
      </w:tabs>
    </w:pPr>
  </w:style>
  <w:style w:type="character" w:customStyle="1" w:styleId="HeaderChar">
    <w:name w:val="Header Char"/>
    <w:basedOn w:val="DefaultParagraphFont"/>
    <w:link w:val="Header"/>
    <w:rsid w:val="00B45C66"/>
    <w:rPr>
      <w:sz w:val="24"/>
      <w:szCs w:val="24"/>
    </w:rPr>
  </w:style>
  <w:style w:type="paragraph" w:styleId="Footer">
    <w:name w:val="footer"/>
    <w:basedOn w:val="Normal"/>
    <w:link w:val="FooterChar"/>
    <w:uiPriority w:val="99"/>
    <w:unhideWhenUsed/>
    <w:rsid w:val="00B45C66"/>
    <w:pPr>
      <w:tabs>
        <w:tab w:val="center" w:pos="4680"/>
        <w:tab w:val="right" w:pos="9360"/>
      </w:tabs>
    </w:pPr>
  </w:style>
  <w:style w:type="character" w:customStyle="1" w:styleId="FooterChar">
    <w:name w:val="Footer Char"/>
    <w:basedOn w:val="DefaultParagraphFont"/>
    <w:link w:val="Footer"/>
    <w:uiPriority w:val="99"/>
    <w:rsid w:val="00B45C66"/>
    <w:rPr>
      <w:sz w:val="24"/>
      <w:szCs w:val="24"/>
    </w:rPr>
  </w:style>
  <w:style w:type="character" w:styleId="UnresolvedMention">
    <w:name w:val="Unresolved Mention"/>
    <w:basedOn w:val="DefaultParagraphFont"/>
    <w:uiPriority w:val="99"/>
    <w:semiHidden/>
    <w:unhideWhenUsed/>
    <w:rsid w:val="00D22F97"/>
    <w:rPr>
      <w:color w:val="605E5C"/>
      <w:shd w:val="clear" w:color="auto" w:fill="E1DFDD"/>
    </w:rPr>
  </w:style>
  <w:style w:type="character" w:styleId="FollowedHyperlink">
    <w:name w:val="FollowedHyperlink"/>
    <w:basedOn w:val="DefaultParagraphFont"/>
    <w:semiHidden/>
    <w:unhideWhenUsed/>
    <w:rsid w:val="00D22F97"/>
    <w:rPr>
      <w:color w:val="800080" w:themeColor="followedHyperlink"/>
      <w:u w:val="single"/>
    </w:rPr>
  </w:style>
  <w:style w:type="character" w:customStyle="1" w:styleId="apple-converted-space">
    <w:name w:val="apple-converted-space"/>
    <w:basedOn w:val="DefaultParagraphFont"/>
    <w:rsid w:val="003E4EDE"/>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1536">
      <w:bodyDiv w:val="1"/>
      <w:marLeft w:val="0"/>
      <w:marRight w:val="0"/>
      <w:marTop w:val="0"/>
      <w:marBottom w:val="0"/>
      <w:divBdr>
        <w:top w:val="none" w:sz="0" w:space="0" w:color="auto"/>
        <w:left w:val="none" w:sz="0" w:space="0" w:color="auto"/>
        <w:bottom w:val="none" w:sz="0" w:space="0" w:color="auto"/>
        <w:right w:val="none" w:sz="0" w:space="0" w:color="auto"/>
      </w:divBdr>
    </w:div>
    <w:div w:id="308243621">
      <w:bodyDiv w:val="1"/>
      <w:marLeft w:val="0"/>
      <w:marRight w:val="0"/>
      <w:marTop w:val="0"/>
      <w:marBottom w:val="0"/>
      <w:divBdr>
        <w:top w:val="none" w:sz="0" w:space="0" w:color="auto"/>
        <w:left w:val="none" w:sz="0" w:space="0" w:color="auto"/>
        <w:bottom w:val="none" w:sz="0" w:space="0" w:color="auto"/>
        <w:right w:val="none" w:sz="0" w:space="0" w:color="auto"/>
      </w:divBdr>
    </w:div>
    <w:div w:id="401218024">
      <w:bodyDiv w:val="1"/>
      <w:marLeft w:val="0"/>
      <w:marRight w:val="0"/>
      <w:marTop w:val="0"/>
      <w:marBottom w:val="0"/>
      <w:divBdr>
        <w:top w:val="none" w:sz="0" w:space="0" w:color="auto"/>
        <w:left w:val="none" w:sz="0" w:space="0" w:color="auto"/>
        <w:bottom w:val="none" w:sz="0" w:space="0" w:color="auto"/>
        <w:right w:val="none" w:sz="0" w:space="0" w:color="auto"/>
      </w:divBdr>
      <w:divsChild>
        <w:div w:id="1656907794">
          <w:marLeft w:val="0"/>
          <w:marRight w:val="0"/>
          <w:marTop w:val="0"/>
          <w:marBottom w:val="375"/>
          <w:divBdr>
            <w:top w:val="none" w:sz="0" w:space="0" w:color="auto"/>
            <w:left w:val="none" w:sz="0" w:space="0" w:color="auto"/>
            <w:bottom w:val="none" w:sz="0" w:space="0" w:color="auto"/>
            <w:right w:val="none" w:sz="0" w:space="0" w:color="auto"/>
          </w:divBdr>
          <w:divsChild>
            <w:div w:id="7949617">
              <w:marLeft w:val="4500"/>
              <w:marRight w:val="750"/>
              <w:marTop w:val="0"/>
              <w:marBottom w:val="0"/>
              <w:divBdr>
                <w:top w:val="none" w:sz="0" w:space="0" w:color="auto"/>
                <w:left w:val="none" w:sz="0" w:space="0" w:color="auto"/>
                <w:bottom w:val="none" w:sz="0" w:space="0" w:color="auto"/>
                <w:right w:val="none" w:sz="0" w:space="0" w:color="auto"/>
              </w:divBdr>
              <w:divsChild>
                <w:div w:id="2033142546">
                  <w:marLeft w:val="750"/>
                  <w:marRight w:val="0"/>
                  <w:marTop w:val="0"/>
                  <w:marBottom w:val="375"/>
                  <w:divBdr>
                    <w:top w:val="none" w:sz="0" w:space="0" w:color="auto"/>
                    <w:left w:val="none" w:sz="0" w:space="0" w:color="auto"/>
                    <w:bottom w:val="none" w:sz="0" w:space="0" w:color="auto"/>
                    <w:right w:val="none" w:sz="0" w:space="0" w:color="auto"/>
                  </w:divBdr>
                </w:div>
                <w:div w:id="242616244">
                  <w:marLeft w:val="750"/>
                  <w:marRight w:val="0"/>
                  <w:marTop w:val="0"/>
                  <w:marBottom w:val="375"/>
                  <w:divBdr>
                    <w:top w:val="none" w:sz="0" w:space="0" w:color="auto"/>
                    <w:left w:val="none" w:sz="0" w:space="0" w:color="auto"/>
                    <w:bottom w:val="none" w:sz="0" w:space="0" w:color="auto"/>
                    <w:right w:val="none" w:sz="0" w:space="0" w:color="auto"/>
                  </w:divBdr>
                </w:div>
                <w:div w:id="251546009">
                  <w:marLeft w:val="75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547181647">
      <w:bodyDiv w:val="1"/>
      <w:marLeft w:val="0"/>
      <w:marRight w:val="0"/>
      <w:marTop w:val="0"/>
      <w:marBottom w:val="0"/>
      <w:divBdr>
        <w:top w:val="none" w:sz="0" w:space="0" w:color="auto"/>
        <w:left w:val="none" w:sz="0" w:space="0" w:color="auto"/>
        <w:bottom w:val="none" w:sz="0" w:space="0" w:color="auto"/>
        <w:right w:val="none" w:sz="0" w:space="0" w:color="auto"/>
      </w:divBdr>
    </w:div>
    <w:div w:id="1685208520">
      <w:bodyDiv w:val="1"/>
      <w:marLeft w:val="0"/>
      <w:marRight w:val="0"/>
      <w:marTop w:val="0"/>
      <w:marBottom w:val="0"/>
      <w:divBdr>
        <w:top w:val="none" w:sz="0" w:space="0" w:color="auto"/>
        <w:left w:val="none" w:sz="0" w:space="0" w:color="auto"/>
        <w:bottom w:val="none" w:sz="0" w:space="0" w:color="auto"/>
        <w:right w:val="none" w:sz="0" w:space="0" w:color="auto"/>
      </w:divBdr>
      <w:divsChild>
        <w:div w:id="1851218259">
          <w:marLeft w:val="0"/>
          <w:marRight w:val="0"/>
          <w:marTop w:val="0"/>
          <w:marBottom w:val="0"/>
          <w:divBdr>
            <w:top w:val="none" w:sz="0" w:space="0" w:color="auto"/>
            <w:left w:val="none" w:sz="0" w:space="0" w:color="auto"/>
            <w:bottom w:val="none" w:sz="0" w:space="0" w:color="auto"/>
            <w:right w:val="none" w:sz="0" w:space="0" w:color="auto"/>
          </w:divBdr>
          <w:divsChild>
            <w:div w:id="847713011">
              <w:marLeft w:val="0"/>
              <w:marRight w:val="0"/>
              <w:marTop w:val="0"/>
              <w:marBottom w:val="0"/>
              <w:divBdr>
                <w:top w:val="none" w:sz="0" w:space="0" w:color="auto"/>
                <w:left w:val="none" w:sz="0" w:space="0" w:color="auto"/>
                <w:bottom w:val="none" w:sz="0" w:space="0" w:color="auto"/>
                <w:right w:val="none" w:sz="0" w:space="0" w:color="auto"/>
              </w:divBdr>
            </w:div>
            <w:div w:id="21189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hyperlink" Target="mailto:abdimananuuluumutbe@cityuniversity.edu"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themindstudios.com/blog/create-a-job-board-website/"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khanosama@cityuniversity.edu"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uplers.com/blog/reactjs-developer-job-description/" TargetMode="Externa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mailto:pernidinesh@cityuniversity.edu" TargetMode="External"/><Relationship Id="rId19" Type="http://schemas.openxmlformats.org/officeDocument/2006/relationships/hyperlink" Target="https://github.com/Umutbek/TP_CS628" TargetMode="External"/><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ungsam\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4AF10A37F87B43970F7CFB5E84EB76" ma:contentTypeVersion="13" ma:contentTypeDescription="Create a new document." ma:contentTypeScope="" ma:versionID="88e9cb743170b028758d1191eb5ebe30">
  <xsd:schema xmlns:xsd="http://www.w3.org/2001/XMLSchema" xmlns:xs="http://www.w3.org/2001/XMLSchema" xmlns:p="http://schemas.microsoft.com/office/2006/metadata/properties" xmlns:ns3="995b2506-1074-4ddc-af93-d4437205e205" xmlns:ns4="8b5094ac-e50c-4f5c-965f-37193990e5fe" targetNamespace="http://schemas.microsoft.com/office/2006/metadata/properties" ma:root="true" ma:fieldsID="4f433da9594677a5c5f53024645c1c15" ns3:_="" ns4:_="">
    <xsd:import namespace="995b2506-1074-4ddc-af93-d4437205e205"/>
    <xsd:import namespace="8b5094ac-e50c-4f5c-965f-37193990e5f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5b2506-1074-4ddc-af93-d4437205e2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5094ac-e50c-4f5c-965f-37193990e5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72705D7-B6F2-4418-8CF0-4FB0E5F930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5b2506-1074-4ddc-af93-d4437205e205"/>
    <ds:schemaRef ds:uri="8b5094ac-e50c-4f5c-965f-37193990e5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882122-8FF8-4811-96C5-D91925D53CD3}">
  <ds:schemaRefs>
    <ds:schemaRef ds:uri="http://schemas.microsoft.com/sharepoint/v3/contenttype/forms"/>
  </ds:schemaRefs>
</ds:datastoreItem>
</file>

<file path=customXml/itemProps3.xml><?xml version="1.0" encoding="utf-8"?>
<ds:datastoreItem xmlns:ds="http://schemas.openxmlformats.org/officeDocument/2006/customXml" ds:itemID="{7FFCF9B0-A5DD-4ED9-88C0-726EDFF3806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C:\Users\chungsam\Downloads\template.dotx</Template>
  <TotalTime>1</TotalTime>
  <Pages>11</Pages>
  <Words>2294</Words>
  <Characters>13082</Characters>
  <Application>Microsoft Office Word</Application>
  <DocSecurity>0</DocSecurity>
  <Lines>109</Lines>
  <Paragraphs>30</Paragraphs>
  <ScaleCrop>false</ScaleCrop>
  <Company>ISECON</Company>
  <LinksUpToDate>false</LinksUpToDate>
  <CharactersWithSpaces>15346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creator>Administrator</dc:creator>
  <cp:lastModifiedBy>Osama Khan</cp:lastModifiedBy>
  <cp:revision>3</cp:revision>
  <dcterms:created xsi:type="dcterms:W3CDTF">2023-09-08T00:48:00Z</dcterms:created>
  <dcterms:modified xsi:type="dcterms:W3CDTF">2023-09-08T00:48:00Z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0x010100934AF10A37F87B43970F7CFB5E84EB76</vt:lpwstr>
  </property>
</Properties>
</file>